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C69A" w14:textId="44D281EF" w:rsidR="00952F7D" w:rsidRPr="00C0320D" w:rsidRDefault="00A75A05" w:rsidP="00A602AF">
      <w:pPr>
        <w:pStyle w:val="Ancredugraphisme"/>
        <w:rPr>
          <w:noProof/>
        </w:rPr>
      </w:pPr>
      <w:r>
        <w:rPr>
          <w:noProof/>
        </w:rPr>
        <w:drawing>
          <wp:anchor distT="0" distB="0" distL="114300" distR="114300" simplePos="0" relativeHeight="251658240" behindDoc="1" locked="0" layoutInCell="1" allowOverlap="1" wp14:anchorId="7632C0F2" wp14:editId="54EEF320">
            <wp:simplePos x="0" y="0"/>
            <wp:positionH relativeFrom="column">
              <wp:posOffset>-313055</wp:posOffset>
            </wp:positionH>
            <wp:positionV relativeFrom="paragraph">
              <wp:posOffset>-4445</wp:posOffset>
            </wp:positionV>
            <wp:extent cx="6565900" cy="9204325"/>
            <wp:effectExtent l="0" t="0" r="6350" b="0"/>
            <wp:wrapNone/>
            <wp:docPr id="3" name="Image 3" descr="SCOOBY DOO - classic Poster, Affiche | All poster chez Europo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OOBY DOO - classic Poster, Affiche | All poster chez Europost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5900" cy="920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20D">
        <w:rPr>
          <w:noProof/>
          <w:lang w:bidi="fr-FR"/>
        </w:rPr>
        <mc:AlternateContent>
          <mc:Choice Requires="wps">
            <w:drawing>
              <wp:anchor distT="0" distB="0" distL="114300" distR="114300" simplePos="0" relativeHeight="251658241" behindDoc="1" locked="0" layoutInCell="1" allowOverlap="1" wp14:anchorId="3D641333" wp14:editId="6646B9EB">
                <wp:simplePos x="0" y="0"/>
                <wp:positionH relativeFrom="column">
                  <wp:posOffset>-320675</wp:posOffset>
                </wp:positionH>
                <wp:positionV relativeFrom="paragraph">
                  <wp:posOffset>4932680</wp:posOffset>
                </wp:positionV>
                <wp:extent cx="6583045" cy="4283710"/>
                <wp:effectExtent l="0" t="0" r="8255" b="2540"/>
                <wp:wrapNone/>
                <wp:docPr id="2"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83045" cy="428371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2"/>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D71EA7B" id="Forme" o:spid="_x0000_s1026" alt="&quot;&quot;" style="position:absolute;margin-left:-25.25pt;margin-top:388.4pt;width:518.35pt;height:337.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" path="m,l21600,14168r,7432l,21600,,xe" fillcolor="#9b57d3 [3205]" stroked="f" strokeweight="1pt">
                <v:stroke miterlimit="4" joinstyle="miter"/>
                <v:path arrowok="t" o:extrusionok="f" o:connecttype="custom" o:connectlocs="3291523,2141855;3291523,2141855;3291523,2141855;3291523,2141855" o:connectangles="0,90,180,270"/>
              </v:shape>
            </w:pict>
          </mc:Fallback>
        </mc:AlternateContent>
      </w:r>
    </w:p>
    <w:tbl>
      <w:tblPr>
        <w:tblStyle w:val="Grilledutableau"/>
        <w:tblW w:w="1020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528"/>
        <w:gridCol w:w="4675"/>
      </w:tblGrid>
      <w:tr w:rsidR="00A602AF" w:rsidRPr="00C0320D" w14:paraId="11AB85D8" w14:textId="77777777" w:rsidTr="0061084B">
        <w:trPr>
          <w:trHeight w:val="2341"/>
        </w:trPr>
        <w:tc>
          <w:tcPr>
            <w:tcW w:w="10203" w:type="dxa"/>
            <w:gridSpan w:val="2"/>
            <w:vAlign w:val="center"/>
          </w:tcPr>
          <w:p w14:paraId="4F0BC5AE" w14:textId="54431908" w:rsidR="00A602AF" w:rsidRPr="00C0320D" w:rsidRDefault="00A602AF" w:rsidP="00A123DD">
            <w:pPr>
              <w:pStyle w:val="Titre1"/>
              <w:rPr>
                <w:noProof/>
              </w:rPr>
            </w:pPr>
          </w:p>
        </w:tc>
      </w:tr>
      <w:tr w:rsidR="00A602AF" w:rsidRPr="00C0320D" w14:paraId="00B86F05" w14:textId="77777777" w:rsidTr="0061084B">
        <w:trPr>
          <w:trHeight w:val="8895"/>
        </w:trPr>
        <w:tc>
          <w:tcPr>
            <w:tcW w:w="5528" w:type="dxa"/>
            <w:vAlign w:val="center"/>
          </w:tcPr>
          <w:p w14:paraId="7C3A7CF1" w14:textId="32E01E2C" w:rsidR="00A602AF" w:rsidRPr="00C0320D" w:rsidRDefault="00A602AF" w:rsidP="00A602AF">
            <w:pPr>
              <w:rPr>
                <w:noProof/>
              </w:rPr>
            </w:pPr>
          </w:p>
        </w:tc>
        <w:tc>
          <w:tcPr>
            <w:tcW w:w="4675" w:type="dxa"/>
          </w:tcPr>
          <w:p w14:paraId="6AD822B5" w14:textId="51E2E25E" w:rsidR="00A602AF" w:rsidRPr="00C0320D" w:rsidRDefault="00A602AF">
            <w:pPr>
              <w:rPr>
                <w:noProof/>
              </w:rPr>
            </w:pPr>
          </w:p>
        </w:tc>
      </w:tr>
      <w:tr w:rsidR="00A602AF" w:rsidRPr="00C0320D" w14:paraId="3F9EC11F" w14:textId="77777777" w:rsidTr="0061084B">
        <w:trPr>
          <w:trHeight w:val="2718"/>
        </w:trPr>
        <w:tc>
          <w:tcPr>
            <w:tcW w:w="5528" w:type="dxa"/>
          </w:tcPr>
          <w:p w14:paraId="000749E3" w14:textId="78683993" w:rsidR="00A75A05" w:rsidRPr="0061084B" w:rsidRDefault="00A75A05" w:rsidP="0061084B">
            <w:pPr>
              <w:spacing w:line="276" w:lineRule="auto"/>
              <w:rPr>
                <w:b/>
                <w:bCs/>
                <w:noProof/>
                <w:sz w:val="32"/>
                <w:szCs w:val="32"/>
              </w:rPr>
            </w:pPr>
            <w:r w:rsidRPr="0061084B">
              <w:rPr>
                <w:b/>
                <w:bCs/>
                <w:noProof/>
                <w:sz w:val="32"/>
                <w:szCs w:val="32"/>
              </w:rPr>
              <w:t>Projet JAVA :</w:t>
            </w:r>
          </w:p>
          <w:p w14:paraId="3E87D0A2" w14:textId="498C9CC1" w:rsidR="00A602AF" w:rsidRPr="0061084B" w:rsidRDefault="00A75A05" w:rsidP="0061084B">
            <w:pPr>
              <w:spacing w:line="276" w:lineRule="auto"/>
              <w:rPr>
                <w:b/>
                <w:bCs/>
                <w:noProof/>
                <w:sz w:val="32"/>
                <w:szCs w:val="32"/>
              </w:rPr>
            </w:pPr>
            <w:r w:rsidRPr="0061084B">
              <w:rPr>
                <w:b/>
                <w:bCs/>
                <w:noProof/>
                <w:sz w:val="32"/>
                <w:szCs w:val="32"/>
              </w:rPr>
              <w:t>Scooby Doo</w:t>
            </w:r>
          </w:p>
          <w:p w14:paraId="06BEBD24" w14:textId="39D97284" w:rsidR="00A602AF" w:rsidRPr="00C0320D" w:rsidRDefault="00A75A05" w:rsidP="0061084B">
            <w:pPr>
              <w:spacing w:line="276" w:lineRule="auto"/>
              <w:rPr>
                <w:noProof/>
              </w:rPr>
            </w:pPr>
            <w:r w:rsidRPr="0061084B">
              <w:rPr>
                <w:b/>
                <w:bCs/>
                <w:noProof/>
                <w:sz w:val="32"/>
                <w:szCs w:val="32"/>
              </w:rPr>
              <w:t>Buchwald Albane et Vincent Lucile</w:t>
            </w:r>
          </w:p>
        </w:tc>
        <w:tc>
          <w:tcPr>
            <w:tcW w:w="4675" w:type="dxa"/>
          </w:tcPr>
          <w:p w14:paraId="5E6ABB42" w14:textId="64CDC384" w:rsidR="00A602AF" w:rsidRPr="00C0320D" w:rsidRDefault="00A75A05">
            <w:pPr>
              <w:rPr>
                <w:noProof/>
              </w:rPr>
            </w:pPr>
            <w:r>
              <w:rPr>
                <w:noProof/>
              </w:rPr>
              <w:drawing>
                <wp:anchor distT="0" distB="0" distL="114300" distR="114300" simplePos="0" relativeHeight="251658242" behindDoc="0" locked="0" layoutInCell="1" allowOverlap="1" wp14:anchorId="66275737" wp14:editId="51BA0307">
                  <wp:simplePos x="0" y="0"/>
                  <wp:positionH relativeFrom="column">
                    <wp:posOffset>570118</wp:posOffset>
                  </wp:positionH>
                  <wp:positionV relativeFrom="paragraph">
                    <wp:posOffset>1296035</wp:posOffset>
                  </wp:positionV>
                  <wp:extent cx="2008981" cy="606672"/>
                  <wp:effectExtent l="0" t="0" r="0" b="3175"/>
                  <wp:wrapNone/>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lipart&#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008981" cy="606672"/>
                          </a:xfrm>
                          <a:prstGeom prst="rect">
                            <a:avLst/>
                          </a:prstGeom>
                        </pic:spPr>
                      </pic:pic>
                    </a:graphicData>
                  </a:graphic>
                  <wp14:sizeRelH relativeFrom="margin">
                    <wp14:pctWidth>0</wp14:pctWidth>
                  </wp14:sizeRelH>
                  <wp14:sizeRelV relativeFrom="margin">
                    <wp14:pctHeight>0</wp14:pctHeight>
                  </wp14:sizeRelV>
                </wp:anchor>
              </w:drawing>
            </w:r>
          </w:p>
        </w:tc>
      </w:tr>
    </w:tbl>
    <w:p w14:paraId="48639C8D" w14:textId="0EEF71BF" w:rsidR="00A602AF" w:rsidRPr="00C0320D" w:rsidRDefault="00A602AF">
      <w:pPr>
        <w:rPr>
          <w:noProof/>
        </w:rPr>
      </w:pPr>
    </w:p>
    <w:p w14:paraId="3079A258" w14:textId="77777777" w:rsidR="009B2968" w:rsidRPr="00C0320D" w:rsidRDefault="009B2968">
      <w:pPr>
        <w:rPr>
          <w:noProof/>
        </w:rPr>
      </w:pPr>
    </w:p>
    <w:p w14:paraId="00B5D487" w14:textId="5EA59E80" w:rsidR="00CE7F24" w:rsidRPr="00355D16" w:rsidRDefault="00355D16" w:rsidP="00355D16">
      <w:pPr>
        <w:pStyle w:val="Texte"/>
        <w:rPr>
          <w:b/>
          <w:bCs/>
          <w:noProof/>
          <w:sz w:val="96"/>
          <w:szCs w:val="96"/>
          <w:u w:val="single"/>
        </w:rPr>
      </w:pPr>
      <w:r w:rsidRPr="00355D16">
        <w:rPr>
          <w:b/>
          <w:bCs/>
          <w:noProof/>
          <w:sz w:val="96"/>
          <w:szCs w:val="96"/>
          <w:u w:val="single"/>
        </w:rPr>
        <w:t>Sommaire :</w:t>
      </w:r>
    </w:p>
    <w:p w14:paraId="12BE9036" w14:textId="02F64DF0" w:rsidR="00355D16" w:rsidRDefault="00355D16" w:rsidP="00355D16"/>
    <w:p w14:paraId="07D0854A" w14:textId="6791C8B1" w:rsidR="00CA6C7A" w:rsidRDefault="0061084B">
      <w:pPr>
        <w:pStyle w:val="TM1"/>
        <w:tabs>
          <w:tab w:val="right" w:leader="underscore" w:pos="9362"/>
        </w:tabs>
        <w:rPr>
          <w:rFonts w:eastAsiaTheme="minorEastAsia"/>
          <w:b w:val="0"/>
          <w:bCs w:val="0"/>
          <w:i w:val="0"/>
          <w:iCs w:val="0"/>
          <w:noProof/>
          <w:sz w:val="22"/>
          <w:szCs w:val="22"/>
          <w:lang w:eastAsia="fr-FR"/>
        </w:rPr>
      </w:pPr>
      <w:r>
        <w:fldChar w:fldCharType="begin"/>
      </w:r>
      <w:r>
        <w:instrText xml:space="preserve"> TOC \o "1-3" \h \z \u </w:instrText>
      </w:r>
      <w:r>
        <w:fldChar w:fldCharType="separate"/>
      </w:r>
      <w:hyperlink w:anchor="_Toc119078010" w:history="1">
        <w:r w:rsidR="00CA6C7A" w:rsidRPr="00F9196C">
          <w:rPr>
            <w:rStyle w:val="Lienhypertexte"/>
            <w:noProof/>
          </w:rPr>
          <w:t>Introduction</w:t>
        </w:r>
        <w:r w:rsidR="00CA6C7A">
          <w:rPr>
            <w:noProof/>
            <w:webHidden/>
          </w:rPr>
          <w:tab/>
        </w:r>
        <w:r w:rsidR="00CA6C7A">
          <w:rPr>
            <w:noProof/>
            <w:webHidden/>
          </w:rPr>
          <w:fldChar w:fldCharType="begin"/>
        </w:r>
        <w:r w:rsidR="00CA6C7A">
          <w:rPr>
            <w:noProof/>
            <w:webHidden/>
          </w:rPr>
          <w:instrText xml:space="preserve"> PAGEREF _Toc119078010 \h </w:instrText>
        </w:r>
        <w:r w:rsidR="00CA6C7A">
          <w:rPr>
            <w:noProof/>
            <w:webHidden/>
          </w:rPr>
        </w:r>
        <w:r w:rsidR="00CA6C7A">
          <w:rPr>
            <w:noProof/>
            <w:webHidden/>
          </w:rPr>
          <w:fldChar w:fldCharType="separate"/>
        </w:r>
        <w:r w:rsidR="00CA6C7A">
          <w:rPr>
            <w:noProof/>
            <w:webHidden/>
          </w:rPr>
          <w:t>3</w:t>
        </w:r>
        <w:r w:rsidR="00CA6C7A">
          <w:rPr>
            <w:noProof/>
            <w:webHidden/>
          </w:rPr>
          <w:fldChar w:fldCharType="end"/>
        </w:r>
      </w:hyperlink>
    </w:p>
    <w:p w14:paraId="65961D9B" w14:textId="4E7991DB" w:rsidR="00CA6C7A" w:rsidRDefault="006241C2">
      <w:pPr>
        <w:pStyle w:val="TM1"/>
        <w:tabs>
          <w:tab w:val="right" w:leader="underscore" w:pos="9362"/>
        </w:tabs>
        <w:rPr>
          <w:rFonts w:eastAsiaTheme="minorEastAsia"/>
          <w:b w:val="0"/>
          <w:bCs w:val="0"/>
          <w:i w:val="0"/>
          <w:iCs w:val="0"/>
          <w:noProof/>
          <w:sz w:val="22"/>
          <w:szCs w:val="22"/>
          <w:lang w:eastAsia="fr-FR"/>
        </w:rPr>
      </w:pPr>
      <w:hyperlink w:anchor="_Toc119078011" w:history="1">
        <w:r w:rsidR="00CA6C7A" w:rsidRPr="00F9196C">
          <w:rPr>
            <w:rStyle w:val="Lienhypertexte"/>
            <w:noProof/>
          </w:rPr>
          <w:t>Explication du sujet</w:t>
        </w:r>
        <w:r w:rsidR="00CA6C7A">
          <w:rPr>
            <w:noProof/>
            <w:webHidden/>
          </w:rPr>
          <w:tab/>
        </w:r>
        <w:r w:rsidR="00CA6C7A">
          <w:rPr>
            <w:noProof/>
            <w:webHidden/>
          </w:rPr>
          <w:fldChar w:fldCharType="begin"/>
        </w:r>
        <w:r w:rsidR="00CA6C7A">
          <w:rPr>
            <w:noProof/>
            <w:webHidden/>
          </w:rPr>
          <w:instrText xml:space="preserve"> PAGEREF _Toc119078011 \h </w:instrText>
        </w:r>
        <w:r w:rsidR="00CA6C7A">
          <w:rPr>
            <w:noProof/>
            <w:webHidden/>
          </w:rPr>
        </w:r>
        <w:r w:rsidR="00CA6C7A">
          <w:rPr>
            <w:noProof/>
            <w:webHidden/>
          </w:rPr>
          <w:fldChar w:fldCharType="separate"/>
        </w:r>
        <w:r w:rsidR="00CA6C7A">
          <w:rPr>
            <w:noProof/>
            <w:webHidden/>
          </w:rPr>
          <w:t>4</w:t>
        </w:r>
        <w:r w:rsidR="00CA6C7A">
          <w:rPr>
            <w:noProof/>
            <w:webHidden/>
          </w:rPr>
          <w:fldChar w:fldCharType="end"/>
        </w:r>
      </w:hyperlink>
    </w:p>
    <w:p w14:paraId="4AFAA637" w14:textId="2C62E136" w:rsidR="00CA6C7A" w:rsidRDefault="006241C2">
      <w:pPr>
        <w:pStyle w:val="TM2"/>
        <w:tabs>
          <w:tab w:val="left" w:pos="480"/>
          <w:tab w:val="right" w:leader="underscore" w:pos="9362"/>
        </w:tabs>
        <w:rPr>
          <w:rFonts w:eastAsiaTheme="minorEastAsia"/>
          <w:b w:val="0"/>
          <w:bCs w:val="0"/>
          <w:noProof/>
          <w:lang w:eastAsia="fr-FR"/>
        </w:rPr>
      </w:pPr>
      <w:hyperlink w:anchor="_Toc119078012" w:history="1">
        <w:r w:rsidR="00CA6C7A">
          <w:rPr>
            <w:rFonts w:eastAsiaTheme="minorEastAsia"/>
            <w:b w:val="0"/>
            <w:bCs w:val="0"/>
            <w:noProof/>
            <w:lang w:eastAsia="fr-FR"/>
          </w:rPr>
          <w:tab/>
        </w:r>
        <w:r w:rsidR="00CA6C7A" w:rsidRPr="00F9196C">
          <w:rPr>
            <w:rStyle w:val="Lienhypertexte"/>
            <w:noProof/>
          </w:rPr>
          <w:t>Diagramme de classe</w:t>
        </w:r>
        <w:r w:rsidR="00CA6C7A">
          <w:rPr>
            <w:noProof/>
            <w:webHidden/>
          </w:rPr>
          <w:tab/>
        </w:r>
        <w:r w:rsidR="00CA6C7A">
          <w:rPr>
            <w:noProof/>
            <w:webHidden/>
          </w:rPr>
          <w:fldChar w:fldCharType="begin"/>
        </w:r>
        <w:r w:rsidR="00CA6C7A">
          <w:rPr>
            <w:noProof/>
            <w:webHidden/>
          </w:rPr>
          <w:instrText xml:space="preserve"> PAGEREF _Toc119078012 \h </w:instrText>
        </w:r>
        <w:r w:rsidR="00CA6C7A">
          <w:rPr>
            <w:noProof/>
            <w:webHidden/>
          </w:rPr>
        </w:r>
        <w:r w:rsidR="00CA6C7A">
          <w:rPr>
            <w:noProof/>
            <w:webHidden/>
          </w:rPr>
          <w:fldChar w:fldCharType="separate"/>
        </w:r>
        <w:r w:rsidR="00CA6C7A">
          <w:rPr>
            <w:noProof/>
            <w:webHidden/>
          </w:rPr>
          <w:t>4</w:t>
        </w:r>
        <w:r w:rsidR="00CA6C7A">
          <w:rPr>
            <w:noProof/>
            <w:webHidden/>
          </w:rPr>
          <w:fldChar w:fldCharType="end"/>
        </w:r>
      </w:hyperlink>
    </w:p>
    <w:p w14:paraId="0CC75CD5" w14:textId="40E9E1F0" w:rsidR="00CA6C7A" w:rsidRDefault="006241C2">
      <w:pPr>
        <w:pStyle w:val="TM1"/>
        <w:tabs>
          <w:tab w:val="right" w:leader="underscore" w:pos="9362"/>
        </w:tabs>
        <w:rPr>
          <w:rFonts w:eastAsiaTheme="minorEastAsia"/>
          <w:b w:val="0"/>
          <w:bCs w:val="0"/>
          <w:i w:val="0"/>
          <w:iCs w:val="0"/>
          <w:noProof/>
          <w:sz w:val="22"/>
          <w:szCs w:val="22"/>
          <w:lang w:eastAsia="fr-FR"/>
        </w:rPr>
      </w:pPr>
      <w:hyperlink w:anchor="_Toc119078013" w:history="1">
        <w:r w:rsidR="00CA6C7A" w:rsidRPr="00F9196C">
          <w:rPr>
            <w:rStyle w:val="Lienhypertexte"/>
            <w:noProof/>
          </w:rPr>
          <w:t>Détails du code</w:t>
        </w:r>
        <w:r w:rsidR="00CA6C7A">
          <w:rPr>
            <w:noProof/>
            <w:webHidden/>
          </w:rPr>
          <w:tab/>
        </w:r>
        <w:r w:rsidR="00CA6C7A">
          <w:rPr>
            <w:noProof/>
            <w:webHidden/>
          </w:rPr>
          <w:fldChar w:fldCharType="begin"/>
        </w:r>
        <w:r w:rsidR="00CA6C7A">
          <w:rPr>
            <w:noProof/>
            <w:webHidden/>
          </w:rPr>
          <w:instrText xml:space="preserve"> PAGEREF _Toc119078013 \h </w:instrText>
        </w:r>
        <w:r w:rsidR="00CA6C7A">
          <w:rPr>
            <w:noProof/>
            <w:webHidden/>
          </w:rPr>
        </w:r>
        <w:r w:rsidR="00CA6C7A">
          <w:rPr>
            <w:noProof/>
            <w:webHidden/>
          </w:rPr>
          <w:fldChar w:fldCharType="separate"/>
        </w:r>
        <w:r w:rsidR="00CA6C7A">
          <w:rPr>
            <w:noProof/>
            <w:webHidden/>
          </w:rPr>
          <w:t>5</w:t>
        </w:r>
        <w:r w:rsidR="00CA6C7A">
          <w:rPr>
            <w:noProof/>
            <w:webHidden/>
          </w:rPr>
          <w:fldChar w:fldCharType="end"/>
        </w:r>
      </w:hyperlink>
    </w:p>
    <w:p w14:paraId="57410A7B" w14:textId="7F19C956" w:rsidR="00CA6C7A" w:rsidRDefault="006241C2">
      <w:pPr>
        <w:pStyle w:val="TM2"/>
        <w:tabs>
          <w:tab w:val="left" w:pos="480"/>
          <w:tab w:val="right" w:leader="underscore" w:pos="9362"/>
        </w:tabs>
        <w:rPr>
          <w:rFonts w:eastAsiaTheme="minorEastAsia"/>
          <w:b w:val="0"/>
          <w:bCs w:val="0"/>
          <w:noProof/>
          <w:lang w:eastAsia="fr-FR"/>
        </w:rPr>
      </w:pPr>
      <w:hyperlink w:anchor="_Toc119078014" w:history="1">
        <w:r w:rsidR="00CA6C7A">
          <w:rPr>
            <w:rFonts w:eastAsiaTheme="minorEastAsia"/>
            <w:b w:val="0"/>
            <w:bCs w:val="0"/>
            <w:noProof/>
            <w:lang w:eastAsia="fr-FR"/>
          </w:rPr>
          <w:tab/>
        </w:r>
        <w:r w:rsidR="00CA6C7A" w:rsidRPr="00F9196C">
          <w:rPr>
            <w:rStyle w:val="Lienhypertexte"/>
            <w:noProof/>
          </w:rPr>
          <w:t>Manipulation</w:t>
        </w:r>
        <w:r w:rsidR="00CA6C7A">
          <w:rPr>
            <w:noProof/>
            <w:webHidden/>
          </w:rPr>
          <w:tab/>
        </w:r>
        <w:r w:rsidR="00CA6C7A">
          <w:rPr>
            <w:noProof/>
            <w:webHidden/>
          </w:rPr>
          <w:fldChar w:fldCharType="begin"/>
        </w:r>
        <w:r w:rsidR="00CA6C7A">
          <w:rPr>
            <w:noProof/>
            <w:webHidden/>
          </w:rPr>
          <w:instrText xml:space="preserve"> PAGEREF _Toc119078014 \h </w:instrText>
        </w:r>
        <w:r w:rsidR="00CA6C7A">
          <w:rPr>
            <w:noProof/>
            <w:webHidden/>
          </w:rPr>
        </w:r>
        <w:r w:rsidR="00CA6C7A">
          <w:rPr>
            <w:noProof/>
            <w:webHidden/>
          </w:rPr>
          <w:fldChar w:fldCharType="separate"/>
        </w:r>
        <w:r w:rsidR="00CA6C7A">
          <w:rPr>
            <w:noProof/>
            <w:webHidden/>
          </w:rPr>
          <w:t>5</w:t>
        </w:r>
        <w:r w:rsidR="00CA6C7A">
          <w:rPr>
            <w:noProof/>
            <w:webHidden/>
          </w:rPr>
          <w:fldChar w:fldCharType="end"/>
        </w:r>
      </w:hyperlink>
    </w:p>
    <w:p w14:paraId="753BE5E0" w14:textId="684CA0E9" w:rsidR="00CA6C7A" w:rsidRDefault="006241C2">
      <w:pPr>
        <w:pStyle w:val="TM2"/>
        <w:tabs>
          <w:tab w:val="left" w:pos="480"/>
          <w:tab w:val="right" w:leader="underscore" w:pos="9362"/>
        </w:tabs>
        <w:rPr>
          <w:rFonts w:eastAsiaTheme="minorEastAsia"/>
          <w:b w:val="0"/>
          <w:bCs w:val="0"/>
          <w:noProof/>
          <w:lang w:eastAsia="fr-FR"/>
        </w:rPr>
      </w:pPr>
      <w:hyperlink w:anchor="_Toc119078015" w:history="1">
        <w:r w:rsidR="00CA6C7A">
          <w:rPr>
            <w:rFonts w:eastAsiaTheme="minorEastAsia"/>
            <w:b w:val="0"/>
            <w:bCs w:val="0"/>
            <w:noProof/>
            <w:lang w:eastAsia="fr-FR"/>
          </w:rPr>
          <w:tab/>
        </w:r>
        <w:r w:rsidR="00CA6C7A" w:rsidRPr="00F9196C">
          <w:rPr>
            <w:rStyle w:val="Lienhypertexte"/>
            <w:noProof/>
          </w:rPr>
          <w:t>Sentiment</w:t>
        </w:r>
        <w:r w:rsidR="00CA6C7A">
          <w:rPr>
            <w:noProof/>
            <w:webHidden/>
          </w:rPr>
          <w:tab/>
        </w:r>
        <w:r w:rsidR="00CA6C7A">
          <w:rPr>
            <w:noProof/>
            <w:webHidden/>
          </w:rPr>
          <w:fldChar w:fldCharType="begin"/>
        </w:r>
        <w:r w:rsidR="00CA6C7A">
          <w:rPr>
            <w:noProof/>
            <w:webHidden/>
          </w:rPr>
          <w:instrText xml:space="preserve"> PAGEREF _Toc119078015 \h </w:instrText>
        </w:r>
        <w:r w:rsidR="00CA6C7A">
          <w:rPr>
            <w:noProof/>
            <w:webHidden/>
          </w:rPr>
        </w:r>
        <w:r w:rsidR="00CA6C7A">
          <w:rPr>
            <w:noProof/>
            <w:webHidden/>
          </w:rPr>
          <w:fldChar w:fldCharType="separate"/>
        </w:r>
        <w:r w:rsidR="00CA6C7A">
          <w:rPr>
            <w:noProof/>
            <w:webHidden/>
          </w:rPr>
          <w:t>5</w:t>
        </w:r>
        <w:r w:rsidR="00CA6C7A">
          <w:rPr>
            <w:noProof/>
            <w:webHidden/>
          </w:rPr>
          <w:fldChar w:fldCharType="end"/>
        </w:r>
      </w:hyperlink>
    </w:p>
    <w:p w14:paraId="15EEB05F" w14:textId="0E0F8535" w:rsidR="00CA6C7A" w:rsidRDefault="006241C2">
      <w:pPr>
        <w:pStyle w:val="TM2"/>
        <w:tabs>
          <w:tab w:val="left" w:pos="480"/>
          <w:tab w:val="right" w:leader="underscore" w:pos="9362"/>
        </w:tabs>
        <w:rPr>
          <w:rFonts w:eastAsiaTheme="minorEastAsia"/>
          <w:b w:val="0"/>
          <w:bCs w:val="0"/>
          <w:noProof/>
          <w:lang w:eastAsia="fr-FR"/>
        </w:rPr>
      </w:pPr>
      <w:hyperlink w:anchor="_Toc119078016" w:history="1">
        <w:r w:rsidR="00CA6C7A">
          <w:rPr>
            <w:rFonts w:eastAsiaTheme="minorEastAsia"/>
            <w:b w:val="0"/>
            <w:bCs w:val="0"/>
            <w:noProof/>
            <w:lang w:eastAsia="fr-FR"/>
          </w:rPr>
          <w:tab/>
        </w:r>
        <w:r w:rsidR="00CA6C7A" w:rsidRPr="00F9196C">
          <w:rPr>
            <w:rStyle w:val="Lienhypertexte"/>
            <w:noProof/>
          </w:rPr>
          <w:t>Personnage</w:t>
        </w:r>
        <w:r w:rsidR="00CA6C7A">
          <w:rPr>
            <w:noProof/>
            <w:webHidden/>
          </w:rPr>
          <w:tab/>
        </w:r>
        <w:r w:rsidR="00CA6C7A">
          <w:rPr>
            <w:noProof/>
            <w:webHidden/>
          </w:rPr>
          <w:fldChar w:fldCharType="begin"/>
        </w:r>
        <w:r w:rsidR="00CA6C7A">
          <w:rPr>
            <w:noProof/>
            <w:webHidden/>
          </w:rPr>
          <w:instrText xml:space="preserve"> PAGEREF _Toc119078016 \h </w:instrText>
        </w:r>
        <w:r w:rsidR="00CA6C7A">
          <w:rPr>
            <w:noProof/>
            <w:webHidden/>
          </w:rPr>
        </w:r>
        <w:r w:rsidR="00CA6C7A">
          <w:rPr>
            <w:noProof/>
            <w:webHidden/>
          </w:rPr>
          <w:fldChar w:fldCharType="separate"/>
        </w:r>
        <w:r w:rsidR="00CA6C7A">
          <w:rPr>
            <w:noProof/>
            <w:webHidden/>
          </w:rPr>
          <w:t>6</w:t>
        </w:r>
        <w:r w:rsidR="00CA6C7A">
          <w:rPr>
            <w:noProof/>
            <w:webHidden/>
          </w:rPr>
          <w:fldChar w:fldCharType="end"/>
        </w:r>
      </w:hyperlink>
    </w:p>
    <w:p w14:paraId="00F0F8DE" w14:textId="39039180" w:rsidR="00CA6C7A" w:rsidRDefault="006241C2">
      <w:pPr>
        <w:pStyle w:val="TM2"/>
        <w:tabs>
          <w:tab w:val="left" w:pos="480"/>
          <w:tab w:val="right" w:leader="underscore" w:pos="9362"/>
        </w:tabs>
        <w:rPr>
          <w:rFonts w:eastAsiaTheme="minorEastAsia"/>
          <w:b w:val="0"/>
          <w:bCs w:val="0"/>
          <w:noProof/>
          <w:lang w:eastAsia="fr-FR"/>
        </w:rPr>
      </w:pPr>
      <w:hyperlink w:anchor="_Toc119078017" w:history="1">
        <w:r w:rsidR="00CA6C7A">
          <w:rPr>
            <w:rFonts w:eastAsiaTheme="minorEastAsia"/>
            <w:b w:val="0"/>
            <w:bCs w:val="0"/>
            <w:noProof/>
            <w:lang w:eastAsia="fr-FR"/>
          </w:rPr>
          <w:tab/>
        </w:r>
        <w:r w:rsidR="00CA6C7A" w:rsidRPr="00F9196C">
          <w:rPr>
            <w:rStyle w:val="Lienhypertexte"/>
            <w:noProof/>
          </w:rPr>
          <w:t>Suspect</w:t>
        </w:r>
        <w:r w:rsidR="00CA6C7A">
          <w:rPr>
            <w:noProof/>
            <w:webHidden/>
          </w:rPr>
          <w:tab/>
        </w:r>
        <w:r w:rsidR="00CA6C7A">
          <w:rPr>
            <w:noProof/>
            <w:webHidden/>
          </w:rPr>
          <w:fldChar w:fldCharType="begin"/>
        </w:r>
        <w:r w:rsidR="00CA6C7A">
          <w:rPr>
            <w:noProof/>
            <w:webHidden/>
          </w:rPr>
          <w:instrText xml:space="preserve"> PAGEREF _Toc119078017 \h </w:instrText>
        </w:r>
        <w:r w:rsidR="00CA6C7A">
          <w:rPr>
            <w:noProof/>
            <w:webHidden/>
          </w:rPr>
        </w:r>
        <w:r w:rsidR="00CA6C7A">
          <w:rPr>
            <w:noProof/>
            <w:webHidden/>
          </w:rPr>
          <w:fldChar w:fldCharType="separate"/>
        </w:r>
        <w:r w:rsidR="00CA6C7A">
          <w:rPr>
            <w:noProof/>
            <w:webHidden/>
          </w:rPr>
          <w:t>6</w:t>
        </w:r>
        <w:r w:rsidR="00CA6C7A">
          <w:rPr>
            <w:noProof/>
            <w:webHidden/>
          </w:rPr>
          <w:fldChar w:fldCharType="end"/>
        </w:r>
      </w:hyperlink>
    </w:p>
    <w:p w14:paraId="378813A6" w14:textId="5515611C" w:rsidR="00CA6C7A" w:rsidRDefault="006241C2">
      <w:pPr>
        <w:pStyle w:val="TM2"/>
        <w:tabs>
          <w:tab w:val="left" w:pos="480"/>
          <w:tab w:val="right" w:leader="underscore" w:pos="9362"/>
        </w:tabs>
        <w:rPr>
          <w:rFonts w:eastAsiaTheme="minorEastAsia"/>
          <w:b w:val="0"/>
          <w:bCs w:val="0"/>
          <w:noProof/>
          <w:lang w:eastAsia="fr-FR"/>
        </w:rPr>
      </w:pPr>
      <w:hyperlink w:anchor="_Toc119078018" w:history="1">
        <w:r w:rsidR="00CA6C7A">
          <w:rPr>
            <w:rFonts w:eastAsiaTheme="minorEastAsia"/>
            <w:b w:val="0"/>
            <w:bCs w:val="0"/>
            <w:noProof/>
            <w:lang w:eastAsia="fr-FR"/>
          </w:rPr>
          <w:tab/>
        </w:r>
        <w:r w:rsidR="00CA6C7A" w:rsidRPr="00F9196C">
          <w:rPr>
            <w:rStyle w:val="Lienhypertexte"/>
            <w:noProof/>
          </w:rPr>
          <w:t>Coupable</w:t>
        </w:r>
        <w:r w:rsidR="00CA6C7A">
          <w:rPr>
            <w:noProof/>
            <w:webHidden/>
          </w:rPr>
          <w:tab/>
        </w:r>
        <w:r w:rsidR="00CA6C7A">
          <w:rPr>
            <w:noProof/>
            <w:webHidden/>
          </w:rPr>
          <w:fldChar w:fldCharType="begin"/>
        </w:r>
        <w:r w:rsidR="00CA6C7A">
          <w:rPr>
            <w:noProof/>
            <w:webHidden/>
          </w:rPr>
          <w:instrText xml:space="preserve"> PAGEREF _Toc119078018 \h </w:instrText>
        </w:r>
        <w:r w:rsidR="00CA6C7A">
          <w:rPr>
            <w:noProof/>
            <w:webHidden/>
          </w:rPr>
        </w:r>
        <w:r w:rsidR="00CA6C7A">
          <w:rPr>
            <w:noProof/>
            <w:webHidden/>
          </w:rPr>
          <w:fldChar w:fldCharType="separate"/>
        </w:r>
        <w:r w:rsidR="00CA6C7A">
          <w:rPr>
            <w:noProof/>
            <w:webHidden/>
          </w:rPr>
          <w:t>7</w:t>
        </w:r>
        <w:r w:rsidR="00CA6C7A">
          <w:rPr>
            <w:noProof/>
            <w:webHidden/>
          </w:rPr>
          <w:fldChar w:fldCharType="end"/>
        </w:r>
      </w:hyperlink>
    </w:p>
    <w:p w14:paraId="7A668737" w14:textId="79CA69DD" w:rsidR="00CA6C7A" w:rsidRDefault="006241C2">
      <w:pPr>
        <w:pStyle w:val="TM2"/>
        <w:tabs>
          <w:tab w:val="left" w:pos="480"/>
          <w:tab w:val="right" w:leader="underscore" w:pos="9362"/>
        </w:tabs>
        <w:rPr>
          <w:rFonts w:eastAsiaTheme="minorEastAsia"/>
          <w:b w:val="0"/>
          <w:bCs w:val="0"/>
          <w:noProof/>
          <w:lang w:eastAsia="fr-FR"/>
        </w:rPr>
      </w:pPr>
      <w:hyperlink w:anchor="_Toc119078019" w:history="1">
        <w:r w:rsidR="00CA6C7A">
          <w:rPr>
            <w:rFonts w:eastAsiaTheme="minorEastAsia"/>
            <w:b w:val="0"/>
            <w:bCs w:val="0"/>
            <w:noProof/>
            <w:lang w:eastAsia="fr-FR"/>
          </w:rPr>
          <w:tab/>
        </w:r>
        <w:r w:rsidR="00CA6C7A" w:rsidRPr="00F9196C">
          <w:rPr>
            <w:rStyle w:val="Lienhypertexte"/>
            <w:noProof/>
          </w:rPr>
          <w:t>Innocent</w:t>
        </w:r>
        <w:r w:rsidR="00CA6C7A">
          <w:rPr>
            <w:noProof/>
            <w:webHidden/>
          </w:rPr>
          <w:tab/>
        </w:r>
        <w:r w:rsidR="00CA6C7A">
          <w:rPr>
            <w:noProof/>
            <w:webHidden/>
          </w:rPr>
          <w:fldChar w:fldCharType="begin"/>
        </w:r>
        <w:r w:rsidR="00CA6C7A">
          <w:rPr>
            <w:noProof/>
            <w:webHidden/>
          </w:rPr>
          <w:instrText xml:space="preserve"> PAGEREF _Toc119078019 \h </w:instrText>
        </w:r>
        <w:r w:rsidR="00CA6C7A">
          <w:rPr>
            <w:noProof/>
            <w:webHidden/>
          </w:rPr>
        </w:r>
        <w:r w:rsidR="00CA6C7A">
          <w:rPr>
            <w:noProof/>
            <w:webHidden/>
          </w:rPr>
          <w:fldChar w:fldCharType="separate"/>
        </w:r>
        <w:r w:rsidR="00CA6C7A">
          <w:rPr>
            <w:noProof/>
            <w:webHidden/>
          </w:rPr>
          <w:t>8</w:t>
        </w:r>
        <w:r w:rsidR="00CA6C7A">
          <w:rPr>
            <w:noProof/>
            <w:webHidden/>
          </w:rPr>
          <w:fldChar w:fldCharType="end"/>
        </w:r>
      </w:hyperlink>
    </w:p>
    <w:p w14:paraId="4A5E5253" w14:textId="75E7CED2" w:rsidR="00CA6C7A" w:rsidRDefault="006241C2">
      <w:pPr>
        <w:pStyle w:val="TM2"/>
        <w:tabs>
          <w:tab w:val="left" w:pos="480"/>
          <w:tab w:val="right" w:leader="underscore" w:pos="9362"/>
        </w:tabs>
        <w:rPr>
          <w:rFonts w:eastAsiaTheme="minorEastAsia"/>
          <w:b w:val="0"/>
          <w:bCs w:val="0"/>
          <w:noProof/>
          <w:lang w:eastAsia="fr-FR"/>
        </w:rPr>
      </w:pPr>
      <w:hyperlink w:anchor="_Toc119078020" w:history="1">
        <w:r w:rsidR="00CA6C7A">
          <w:rPr>
            <w:rFonts w:eastAsiaTheme="minorEastAsia"/>
            <w:b w:val="0"/>
            <w:bCs w:val="0"/>
            <w:noProof/>
            <w:lang w:eastAsia="fr-FR"/>
          </w:rPr>
          <w:tab/>
        </w:r>
        <w:r w:rsidR="00CA6C7A" w:rsidRPr="00F9196C">
          <w:rPr>
            <w:rStyle w:val="Lienhypertexte"/>
            <w:noProof/>
          </w:rPr>
          <w:t>Animal</w:t>
        </w:r>
        <w:r w:rsidR="00CA6C7A">
          <w:rPr>
            <w:noProof/>
            <w:webHidden/>
          </w:rPr>
          <w:tab/>
        </w:r>
        <w:r w:rsidR="00CA6C7A">
          <w:rPr>
            <w:noProof/>
            <w:webHidden/>
          </w:rPr>
          <w:fldChar w:fldCharType="begin"/>
        </w:r>
        <w:r w:rsidR="00CA6C7A">
          <w:rPr>
            <w:noProof/>
            <w:webHidden/>
          </w:rPr>
          <w:instrText xml:space="preserve"> PAGEREF _Toc119078020 \h </w:instrText>
        </w:r>
        <w:r w:rsidR="00CA6C7A">
          <w:rPr>
            <w:noProof/>
            <w:webHidden/>
          </w:rPr>
        </w:r>
        <w:r w:rsidR="00CA6C7A">
          <w:rPr>
            <w:noProof/>
            <w:webHidden/>
          </w:rPr>
          <w:fldChar w:fldCharType="separate"/>
        </w:r>
        <w:r w:rsidR="00CA6C7A">
          <w:rPr>
            <w:noProof/>
            <w:webHidden/>
          </w:rPr>
          <w:t>9</w:t>
        </w:r>
        <w:r w:rsidR="00CA6C7A">
          <w:rPr>
            <w:noProof/>
            <w:webHidden/>
          </w:rPr>
          <w:fldChar w:fldCharType="end"/>
        </w:r>
      </w:hyperlink>
    </w:p>
    <w:p w14:paraId="1F89120C" w14:textId="1ABE8A56" w:rsidR="00CA6C7A" w:rsidRDefault="006241C2">
      <w:pPr>
        <w:pStyle w:val="TM2"/>
        <w:tabs>
          <w:tab w:val="left" w:pos="480"/>
          <w:tab w:val="right" w:leader="underscore" w:pos="9362"/>
        </w:tabs>
        <w:rPr>
          <w:rFonts w:eastAsiaTheme="minorEastAsia"/>
          <w:b w:val="0"/>
          <w:bCs w:val="0"/>
          <w:noProof/>
          <w:lang w:eastAsia="fr-FR"/>
        </w:rPr>
      </w:pPr>
      <w:hyperlink w:anchor="_Toc119078021" w:history="1">
        <w:r w:rsidR="00CA6C7A">
          <w:rPr>
            <w:rFonts w:eastAsiaTheme="minorEastAsia"/>
            <w:b w:val="0"/>
            <w:bCs w:val="0"/>
            <w:noProof/>
            <w:lang w:eastAsia="fr-FR"/>
          </w:rPr>
          <w:tab/>
        </w:r>
        <w:r w:rsidR="00CA6C7A" w:rsidRPr="00F9196C">
          <w:rPr>
            <w:rStyle w:val="Lienhypertexte"/>
            <w:noProof/>
          </w:rPr>
          <w:t>Detective</w:t>
        </w:r>
        <w:r w:rsidR="00CA6C7A">
          <w:rPr>
            <w:noProof/>
            <w:webHidden/>
          </w:rPr>
          <w:tab/>
        </w:r>
        <w:r w:rsidR="00CA6C7A">
          <w:rPr>
            <w:noProof/>
            <w:webHidden/>
          </w:rPr>
          <w:fldChar w:fldCharType="begin"/>
        </w:r>
        <w:r w:rsidR="00CA6C7A">
          <w:rPr>
            <w:noProof/>
            <w:webHidden/>
          </w:rPr>
          <w:instrText xml:space="preserve"> PAGEREF _Toc119078021 \h </w:instrText>
        </w:r>
        <w:r w:rsidR="00CA6C7A">
          <w:rPr>
            <w:noProof/>
            <w:webHidden/>
          </w:rPr>
        </w:r>
        <w:r w:rsidR="00CA6C7A">
          <w:rPr>
            <w:noProof/>
            <w:webHidden/>
          </w:rPr>
          <w:fldChar w:fldCharType="separate"/>
        </w:r>
        <w:r w:rsidR="00CA6C7A">
          <w:rPr>
            <w:noProof/>
            <w:webHidden/>
          </w:rPr>
          <w:t>10</w:t>
        </w:r>
        <w:r w:rsidR="00CA6C7A">
          <w:rPr>
            <w:noProof/>
            <w:webHidden/>
          </w:rPr>
          <w:fldChar w:fldCharType="end"/>
        </w:r>
      </w:hyperlink>
    </w:p>
    <w:p w14:paraId="68860C4E" w14:textId="7A07E19B" w:rsidR="00CA6C7A" w:rsidRDefault="006241C2">
      <w:pPr>
        <w:pStyle w:val="TM2"/>
        <w:tabs>
          <w:tab w:val="left" w:pos="480"/>
          <w:tab w:val="right" w:leader="underscore" w:pos="9362"/>
        </w:tabs>
        <w:rPr>
          <w:rFonts w:eastAsiaTheme="minorEastAsia"/>
          <w:b w:val="0"/>
          <w:bCs w:val="0"/>
          <w:noProof/>
          <w:lang w:eastAsia="fr-FR"/>
        </w:rPr>
      </w:pPr>
      <w:hyperlink w:anchor="_Toc119078022" w:history="1">
        <w:r w:rsidR="00CA6C7A">
          <w:rPr>
            <w:rFonts w:eastAsiaTheme="minorEastAsia"/>
            <w:b w:val="0"/>
            <w:bCs w:val="0"/>
            <w:noProof/>
            <w:lang w:eastAsia="fr-FR"/>
          </w:rPr>
          <w:tab/>
        </w:r>
        <w:r w:rsidR="00CA6C7A" w:rsidRPr="00F9196C">
          <w:rPr>
            <w:rStyle w:val="Lienhypertexte"/>
            <w:noProof/>
          </w:rPr>
          <w:t>DetectiveAnimal</w:t>
        </w:r>
        <w:r w:rsidR="00CA6C7A">
          <w:rPr>
            <w:noProof/>
            <w:webHidden/>
          </w:rPr>
          <w:tab/>
        </w:r>
        <w:r w:rsidR="00CA6C7A">
          <w:rPr>
            <w:noProof/>
            <w:webHidden/>
          </w:rPr>
          <w:fldChar w:fldCharType="begin"/>
        </w:r>
        <w:r w:rsidR="00CA6C7A">
          <w:rPr>
            <w:noProof/>
            <w:webHidden/>
          </w:rPr>
          <w:instrText xml:space="preserve"> PAGEREF _Toc119078022 \h </w:instrText>
        </w:r>
        <w:r w:rsidR="00CA6C7A">
          <w:rPr>
            <w:noProof/>
            <w:webHidden/>
          </w:rPr>
        </w:r>
        <w:r w:rsidR="00CA6C7A">
          <w:rPr>
            <w:noProof/>
            <w:webHidden/>
          </w:rPr>
          <w:fldChar w:fldCharType="separate"/>
        </w:r>
        <w:r w:rsidR="00CA6C7A">
          <w:rPr>
            <w:noProof/>
            <w:webHidden/>
          </w:rPr>
          <w:t>12</w:t>
        </w:r>
        <w:r w:rsidR="00CA6C7A">
          <w:rPr>
            <w:noProof/>
            <w:webHidden/>
          </w:rPr>
          <w:fldChar w:fldCharType="end"/>
        </w:r>
      </w:hyperlink>
    </w:p>
    <w:p w14:paraId="79930425" w14:textId="40CEA65A" w:rsidR="00CA6C7A" w:rsidRDefault="00940BA0">
      <w:pPr>
        <w:pStyle w:val="TM2"/>
        <w:tabs>
          <w:tab w:val="right" w:leader="underscore" w:pos="9362"/>
        </w:tabs>
        <w:rPr>
          <w:rFonts w:eastAsiaTheme="minorEastAsia"/>
          <w:b w:val="0"/>
          <w:bCs w:val="0"/>
          <w:noProof/>
          <w:lang w:eastAsia="fr-FR"/>
        </w:rPr>
      </w:pPr>
      <w:r>
        <w:t xml:space="preserve">     </w:t>
      </w:r>
      <w:hyperlink w:anchor="_Toc119078023" w:history="1">
        <w:r w:rsidR="00CA6C7A" w:rsidRPr="00F9196C">
          <w:rPr>
            <w:rStyle w:val="Lienhypertexte"/>
            <w:noProof/>
          </w:rPr>
          <w:t>Histoire</w:t>
        </w:r>
        <w:r w:rsidR="00CA6C7A">
          <w:rPr>
            <w:noProof/>
            <w:webHidden/>
          </w:rPr>
          <w:tab/>
        </w:r>
        <w:r w:rsidR="00CA6C7A">
          <w:rPr>
            <w:noProof/>
            <w:webHidden/>
          </w:rPr>
          <w:fldChar w:fldCharType="begin"/>
        </w:r>
        <w:r w:rsidR="00CA6C7A">
          <w:rPr>
            <w:noProof/>
            <w:webHidden/>
          </w:rPr>
          <w:instrText xml:space="preserve"> PAGEREF _Toc119078023 \h </w:instrText>
        </w:r>
        <w:r w:rsidR="00CA6C7A">
          <w:rPr>
            <w:noProof/>
            <w:webHidden/>
          </w:rPr>
        </w:r>
        <w:r w:rsidR="00CA6C7A">
          <w:rPr>
            <w:noProof/>
            <w:webHidden/>
          </w:rPr>
          <w:fldChar w:fldCharType="separate"/>
        </w:r>
        <w:r w:rsidR="00CA6C7A">
          <w:rPr>
            <w:noProof/>
            <w:webHidden/>
          </w:rPr>
          <w:t>13</w:t>
        </w:r>
        <w:r w:rsidR="00CA6C7A">
          <w:rPr>
            <w:noProof/>
            <w:webHidden/>
          </w:rPr>
          <w:fldChar w:fldCharType="end"/>
        </w:r>
      </w:hyperlink>
    </w:p>
    <w:p w14:paraId="1812EA4B" w14:textId="6E663F46" w:rsidR="00CA6C7A" w:rsidRDefault="006241C2">
      <w:pPr>
        <w:pStyle w:val="TM2"/>
        <w:tabs>
          <w:tab w:val="left" w:pos="480"/>
          <w:tab w:val="right" w:leader="underscore" w:pos="9362"/>
        </w:tabs>
        <w:rPr>
          <w:rFonts w:eastAsiaTheme="minorEastAsia"/>
          <w:b w:val="0"/>
          <w:bCs w:val="0"/>
          <w:noProof/>
          <w:lang w:eastAsia="fr-FR"/>
        </w:rPr>
      </w:pPr>
      <w:hyperlink w:anchor="_Toc119078024" w:history="1">
        <w:r w:rsidR="00CA6C7A">
          <w:rPr>
            <w:rFonts w:eastAsiaTheme="minorEastAsia"/>
            <w:b w:val="0"/>
            <w:bCs w:val="0"/>
            <w:noProof/>
            <w:lang w:eastAsia="fr-FR"/>
          </w:rPr>
          <w:tab/>
        </w:r>
        <w:r w:rsidR="00CA6C7A" w:rsidRPr="00F9196C">
          <w:rPr>
            <w:rStyle w:val="Lienhypertexte"/>
            <w:noProof/>
          </w:rPr>
          <w:t>MyEmptyListException</w:t>
        </w:r>
        <w:r w:rsidR="00CA6C7A">
          <w:rPr>
            <w:noProof/>
            <w:webHidden/>
          </w:rPr>
          <w:tab/>
        </w:r>
        <w:r w:rsidR="00CA6C7A">
          <w:rPr>
            <w:noProof/>
            <w:webHidden/>
          </w:rPr>
          <w:fldChar w:fldCharType="begin"/>
        </w:r>
        <w:r w:rsidR="00CA6C7A">
          <w:rPr>
            <w:noProof/>
            <w:webHidden/>
          </w:rPr>
          <w:instrText xml:space="preserve"> PAGEREF _Toc119078024 \h </w:instrText>
        </w:r>
        <w:r w:rsidR="00CA6C7A">
          <w:rPr>
            <w:noProof/>
            <w:webHidden/>
          </w:rPr>
        </w:r>
        <w:r w:rsidR="00CA6C7A">
          <w:rPr>
            <w:noProof/>
            <w:webHidden/>
          </w:rPr>
          <w:fldChar w:fldCharType="separate"/>
        </w:r>
        <w:r w:rsidR="00CA6C7A">
          <w:rPr>
            <w:noProof/>
            <w:webHidden/>
          </w:rPr>
          <w:t>18</w:t>
        </w:r>
        <w:r w:rsidR="00CA6C7A">
          <w:rPr>
            <w:noProof/>
            <w:webHidden/>
          </w:rPr>
          <w:fldChar w:fldCharType="end"/>
        </w:r>
      </w:hyperlink>
    </w:p>
    <w:p w14:paraId="28B2F39F" w14:textId="22897C98" w:rsidR="00CA6C7A" w:rsidRDefault="006241C2">
      <w:pPr>
        <w:pStyle w:val="TM2"/>
        <w:tabs>
          <w:tab w:val="left" w:pos="480"/>
          <w:tab w:val="right" w:leader="underscore" w:pos="9362"/>
        </w:tabs>
        <w:rPr>
          <w:rFonts w:eastAsiaTheme="minorEastAsia"/>
          <w:b w:val="0"/>
          <w:bCs w:val="0"/>
          <w:noProof/>
          <w:lang w:eastAsia="fr-FR"/>
        </w:rPr>
      </w:pPr>
      <w:hyperlink w:anchor="_Toc119078025" w:history="1">
        <w:r w:rsidR="00CA6C7A">
          <w:rPr>
            <w:rFonts w:eastAsiaTheme="minorEastAsia"/>
            <w:b w:val="0"/>
            <w:bCs w:val="0"/>
            <w:noProof/>
            <w:lang w:eastAsia="fr-FR"/>
          </w:rPr>
          <w:tab/>
        </w:r>
        <w:r w:rsidR="00CA6C7A" w:rsidRPr="00F9196C">
          <w:rPr>
            <w:rStyle w:val="Lienhypertexte"/>
            <w:noProof/>
          </w:rPr>
          <w:t>EmptyFileException</w:t>
        </w:r>
        <w:r w:rsidR="00CA6C7A">
          <w:rPr>
            <w:noProof/>
            <w:webHidden/>
          </w:rPr>
          <w:tab/>
        </w:r>
        <w:r w:rsidR="00CA6C7A">
          <w:rPr>
            <w:noProof/>
            <w:webHidden/>
          </w:rPr>
          <w:fldChar w:fldCharType="begin"/>
        </w:r>
        <w:r w:rsidR="00CA6C7A">
          <w:rPr>
            <w:noProof/>
            <w:webHidden/>
          </w:rPr>
          <w:instrText xml:space="preserve"> PAGEREF _Toc119078025 \h </w:instrText>
        </w:r>
        <w:r w:rsidR="00CA6C7A">
          <w:rPr>
            <w:noProof/>
            <w:webHidden/>
          </w:rPr>
        </w:r>
        <w:r w:rsidR="00CA6C7A">
          <w:rPr>
            <w:noProof/>
            <w:webHidden/>
          </w:rPr>
          <w:fldChar w:fldCharType="separate"/>
        </w:r>
        <w:r w:rsidR="00CA6C7A">
          <w:rPr>
            <w:noProof/>
            <w:webHidden/>
          </w:rPr>
          <w:t>18</w:t>
        </w:r>
        <w:r w:rsidR="00CA6C7A">
          <w:rPr>
            <w:noProof/>
            <w:webHidden/>
          </w:rPr>
          <w:fldChar w:fldCharType="end"/>
        </w:r>
      </w:hyperlink>
    </w:p>
    <w:p w14:paraId="7438F353" w14:textId="5EE8959D" w:rsidR="00CA6C7A" w:rsidRDefault="006241C2">
      <w:pPr>
        <w:pStyle w:val="TM1"/>
        <w:tabs>
          <w:tab w:val="right" w:leader="underscore" w:pos="9362"/>
        </w:tabs>
        <w:rPr>
          <w:rFonts w:eastAsiaTheme="minorEastAsia"/>
          <w:b w:val="0"/>
          <w:bCs w:val="0"/>
          <w:i w:val="0"/>
          <w:iCs w:val="0"/>
          <w:noProof/>
          <w:sz w:val="22"/>
          <w:szCs w:val="22"/>
          <w:lang w:eastAsia="fr-FR"/>
        </w:rPr>
      </w:pPr>
      <w:hyperlink w:anchor="_Toc119078026" w:history="1">
        <w:r w:rsidR="00CA6C7A" w:rsidRPr="00F9196C">
          <w:rPr>
            <w:rStyle w:val="Lienhypertexte"/>
            <w:noProof/>
          </w:rPr>
          <w:t>Difficultés</w:t>
        </w:r>
        <w:r w:rsidR="00CA6C7A">
          <w:rPr>
            <w:noProof/>
            <w:webHidden/>
          </w:rPr>
          <w:tab/>
        </w:r>
        <w:r w:rsidR="00CA6C7A">
          <w:rPr>
            <w:noProof/>
            <w:webHidden/>
          </w:rPr>
          <w:fldChar w:fldCharType="begin"/>
        </w:r>
        <w:r w:rsidR="00CA6C7A">
          <w:rPr>
            <w:noProof/>
            <w:webHidden/>
          </w:rPr>
          <w:instrText xml:space="preserve"> PAGEREF _Toc119078026 \h </w:instrText>
        </w:r>
        <w:r w:rsidR="00CA6C7A">
          <w:rPr>
            <w:noProof/>
            <w:webHidden/>
          </w:rPr>
        </w:r>
        <w:r w:rsidR="00CA6C7A">
          <w:rPr>
            <w:noProof/>
            <w:webHidden/>
          </w:rPr>
          <w:fldChar w:fldCharType="separate"/>
        </w:r>
        <w:r w:rsidR="00CA6C7A">
          <w:rPr>
            <w:noProof/>
            <w:webHidden/>
          </w:rPr>
          <w:t>19</w:t>
        </w:r>
        <w:r w:rsidR="00CA6C7A">
          <w:rPr>
            <w:noProof/>
            <w:webHidden/>
          </w:rPr>
          <w:fldChar w:fldCharType="end"/>
        </w:r>
      </w:hyperlink>
    </w:p>
    <w:p w14:paraId="47DBABD1" w14:textId="3E3CC190" w:rsidR="00CA6C7A" w:rsidRDefault="006241C2">
      <w:pPr>
        <w:pStyle w:val="TM1"/>
        <w:tabs>
          <w:tab w:val="right" w:leader="underscore" w:pos="9362"/>
        </w:tabs>
        <w:rPr>
          <w:rFonts w:eastAsiaTheme="minorEastAsia"/>
          <w:b w:val="0"/>
          <w:bCs w:val="0"/>
          <w:i w:val="0"/>
          <w:iCs w:val="0"/>
          <w:noProof/>
          <w:sz w:val="22"/>
          <w:szCs w:val="22"/>
          <w:lang w:eastAsia="fr-FR"/>
        </w:rPr>
      </w:pPr>
      <w:hyperlink w:anchor="_Toc119078027" w:history="1">
        <w:r w:rsidR="00CA6C7A" w:rsidRPr="00F9196C">
          <w:rPr>
            <w:rStyle w:val="Lienhypertexte"/>
            <w:noProof/>
          </w:rPr>
          <w:t>Ce dont nous sommes fières</w:t>
        </w:r>
        <w:r w:rsidR="00CA6C7A">
          <w:rPr>
            <w:noProof/>
            <w:webHidden/>
          </w:rPr>
          <w:tab/>
        </w:r>
        <w:r w:rsidR="00CA6C7A">
          <w:rPr>
            <w:noProof/>
            <w:webHidden/>
          </w:rPr>
          <w:fldChar w:fldCharType="begin"/>
        </w:r>
        <w:r w:rsidR="00CA6C7A">
          <w:rPr>
            <w:noProof/>
            <w:webHidden/>
          </w:rPr>
          <w:instrText xml:space="preserve"> PAGEREF _Toc119078027 \h </w:instrText>
        </w:r>
        <w:r w:rsidR="00CA6C7A">
          <w:rPr>
            <w:noProof/>
            <w:webHidden/>
          </w:rPr>
        </w:r>
        <w:r w:rsidR="00CA6C7A">
          <w:rPr>
            <w:noProof/>
            <w:webHidden/>
          </w:rPr>
          <w:fldChar w:fldCharType="separate"/>
        </w:r>
        <w:r w:rsidR="00CA6C7A">
          <w:rPr>
            <w:noProof/>
            <w:webHidden/>
          </w:rPr>
          <w:t>21</w:t>
        </w:r>
        <w:r w:rsidR="00CA6C7A">
          <w:rPr>
            <w:noProof/>
            <w:webHidden/>
          </w:rPr>
          <w:fldChar w:fldCharType="end"/>
        </w:r>
      </w:hyperlink>
    </w:p>
    <w:p w14:paraId="515B43B9" w14:textId="638EA76F" w:rsidR="00CA6C7A" w:rsidRDefault="006241C2">
      <w:pPr>
        <w:pStyle w:val="TM1"/>
        <w:tabs>
          <w:tab w:val="right" w:leader="underscore" w:pos="9362"/>
        </w:tabs>
        <w:rPr>
          <w:rFonts w:eastAsiaTheme="minorEastAsia"/>
          <w:b w:val="0"/>
          <w:bCs w:val="0"/>
          <w:i w:val="0"/>
          <w:iCs w:val="0"/>
          <w:noProof/>
          <w:sz w:val="22"/>
          <w:szCs w:val="22"/>
          <w:lang w:eastAsia="fr-FR"/>
        </w:rPr>
      </w:pPr>
      <w:hyperlink w:anchor="_Toc119078028" w:history="1">
        <w:r w:rsidR="00CA6C7A" w:rsidRPr="00F9196C">
          <w:rPr>
            <w:rStyle w:val="Lienhypertexte"/>
            <w:noProof/>
          </w:rPr>
          <w:t>Conclusion</w:t>
        </w:r>
        <w:r w:rsidR="00CA6C7A">
          <w:rPr>
            <w:noProof/>
            <w:webHidden/>
          </w:rPr>
          <w:tab/>
        </w:r>
        <w:r w:rsidR="00CA6C7A">
          <w:rPr>
            <w:noProof/>
            <w:webHidden/>
          </w:rPr>
          <w:fldChar w:fldCharType="begin"/>
        </w:r>
        <w:r w:rsidR="00CA6C7A">
          <w:rPr>
            <w:noProof/>
            <w:webHidden/>
          </w:rPr>
          <w:instrText xml:space="preserve"> PAGEREF _Toc119078028 \h </w:instrText>
        </w:r>
        <w:r w:rsidR="00CA6C7A">
          <w:rPr>
            <w:noProof/>
            <w:webHidden/>
          </w:rPr>
        </w:r>
        <w:r w:rsidR="00CA6C7A">
          <w:rPr>
            <w:noProof/>
            <w:webHidden/>
          </w:rPr>
          <w:fldChar w:fldCharType="separate"/>
        </w:r>
        <w:r w:rsidR="00CA6C7A">
          <w:rPr>
            <w:noProof/>
            <w:webHidden/>
          </w:rPr>
          <w:t>22</w:t>
        </w:r>
        <w:r w:rsidR="00CA6C7A">
          <w:rPr>
            <w:noProof/>
            <w:webHidden/>
          </w:rPr>
          <w:fldChar w:fldCharType="end"/>
        </w:r>
      </w:hyperlink>
    </w:p>
    <w:p w14:paraId="3E189880" w14:textId="3541DF08" w:rsidR="00355D16" w:rsidRDefault="0061084B" w:rsidP="00355D16">
      <w:r>
        <w:fldChar w:fldCharType="end"/>
      </w:r>
    </w:p>
    <w:p w14:paraId="06DC04A6" w14:textId="41AB0801" w:rsidR="00355D16" w:rsidRDefault="00355D16" w:rsidP="00355D16"/>
    <w:p w14:paraId="595EF4F0" w14:textId="2AE78E94" w:rsidR="00355D16" w:rsidRDefault="00355D16" w:rsidP="00355D16"/>
    <w:p w14:paraId="1055931E" w14:textId="3DF9A716" w:rsidR="00355D16" w:rsidRDefault="00355D16" w:rsidP="00355D16"/>
    <w:p w14:paraId="2D8BD1E2" w14:textId="67FF8B3D" w:rsidR="00355D16" w:rsidRDefault="00355D16" w:rsidP="00355D16"/>
    <w:p w14:paraId="518D8F95" w14:textId="3ECA1A99" w:rsidR="00355D16" w:rsidRDefault="00355D16" w:rsidP="00355D16"/>
    <w:p w14:paraId="6A6B46C2" w14:textId="30865EE3" w:rsidR="00355D16" w:rsidRDefault="00355D16" w:rsidP="00355D16"/>
    <w:p w14:paraId="2DF2FF36" w14:textId="5E357ECD" w:rsidR="00355D16" w:rsidRDefault="00355D16" w:rsidP="00355D16"/>
    <w:p w14:paraId="454E638D" w14:textId="6B4DF355" w:rsidR="00355D16" w:rsidRDefault="00355D16" w:rsidP="00355D16"/>
    <w:p w14:paraId="287CFF4A" w14:textId="5E5A73A7" w:rsidR="00355D16" w:rsidRDefault="00355D16" w:rsidP="00355D16"/>
    <w:p w14:paraId="4F13A93B" w14:textId="405014ED" w:rsidR="00355D16" w:rsidRDefault="00355D16" w:rsidP="00355D16"/>
    <w:p w14:paraId="5B3F8F6E" w14:textId="306E45CE" w:rsidR="00355D16" w:rsidRDefault="00355D16" w:rsidP="00355D16"/>
    <w:p w14:paraId="1178B752" w14:textId="5F1D8334" w:rsidR="00355D16" w:rsidRDefault="00355D16" w:rsidP="00355D16"/>
    <w:p w14:paraId="0A3F477F" w14:textId="38A6924D" w:rsidR="00355D16" w:rsidRDefault="00355D16" w:rsidP="00355D16"/>
    <w:p w14:paraId="69477288" w14:textId="7501AE15" w:rsidR="00355D16" w:rsidRDefault="00355D16" w:rsidP="00355D16"/>
    <w:p w14:paraId="5C80644C" w14:textId="44949D70" w:rsidR="00355D16" w:rsidRDefault="00355D16" w:rsidP="00355D16"/>
    <w:p w14:paraId="53E6C86B" w14:textId="4F3E9029" w:rsidR="00355D16" w:rsidRDefault="00355D16" w:rsidP="00355D16">
      <w:pPr>
        <w:pStyle w:val="Titre1"/>
      </w:pPr>
      <w:bookmarkStart w:id="0" w:name="_Toc119078010"/>
      <w:r>
        <w:lastRenderedPageBreak/>
        <w:t>Introduction</w:t>
      </w:r>
      <w:bookmarkEnd w:id="0"/>
    </w:p>
    <w:p w14:paraId="397489A0" w14:textId="2528919A" w:rsidR="00355D16" w:rsidRDefault="00CE39CA" w:rsidP="00355D16">
      <w:r>
        <w:tab/>
      </w:r>
    </w:p>
    <w:p w14:paraId="20668582" w14:textId="70B5FC2B" w:rsidR="00CE39CA" w:rsidRDefault="00CE39CA" w:rsidP="00D16B4F">
      <w:pPr>
        <w:spacing w:line="276" w:lineRule="auto"/>
        <w:jc w:val="both"/>
      </w:pPr>
      <w:r>
        <w:tab/>
      </w:r>
      <w:r w:rsidRPr="00CE39CA">
        <w:t>Dans le cadre du m</w:t>
      </w:r>
      <w:r>
        <w:t xml:space="preserve">odule de base de Java1, il nous a été demander de réaliser un projet. Ce projet a pour thème de trouver un sujet qui nous plait pour pouvoir confectionner un programme répondant à certains critères. Il peut s’agir de créer un jeu, une histoire ou autre. Cependant, le projet doit comporter toutes les notions de Java que l’on a pu voir en cours. </w:t>
      </w:r>
    </w:p>
    <w:p w14:paraId="1097E493" w14:textId="45420AF7" w:rsidR="00CE39CA" w:rsidRDefault="00CE39CA" w:rsidP="00D16B4F">
      <w:pPr>
        <w:spacing w:line="276" w:lineRule="auto"/>
        <w:jc w:val="both"/>
      </w:pPr>
      <w:r>
        <w:tab/>
        <w:t>Après réflexion, nous avons choisi de créer une histoire inspirée d’un des dessins animés de notre enfance : Scooby-Doo.</w:t>
      </w:r>
    </w:p>
    <w:p w14:paraId="11AB8FAF" w14:textId="1330141B" w:rsidR="00CE39CA" w:rsidRPr="00CE39CA" w:rsidRDefault="00CE39CA" w:rsidP="00D16B4F">
      <w:pPr>
        <w:spacing w:line="276" w:lineRule="auto"/>
        <w:jc w:val="both"/>
      </w:pPr>
      <w:r>
        <w:tab/>
        <w:t xml:space="preserve">Dans ce dossier, on va </w:t>
      </w:r>
      <w:r w:rsidR="00D16B4F">
        <w:t>d’abord expliquer notre sujet notamment avec le diagramme de classe. Puis, nous expliquerions différents morceaux du code. Par la suite, nous aborderons les difficultés rencontrées et les solutions. Pour finir, on mentionnera les éléments qui nous rendent fières de ce projet.</w:t>
      </w:r>
    </w:p>
    <w:p w14:paraId="49024A80" w14:textId="5466CBD8" w:rsidR="00355D16" w:rsidRPr="00CE39CA" w:rsidRDefault="00355D16" w:rsidP="00355D16"/>
    <w:p w14:paraId="06A703E6" w14:textId="504D4DA5" w:rsidR="00355D16" w:rsidRPr="00CE39CA" w:rsidRDefault="00355D16" w:rsidP="00355D16"/>
    <w:p w14:paraId="40A88A88" w14:textId="1CD76A36" w:rsidR="00355D16" w:rsidRPr="00CE39CA" w:rsidRDefault="00355D16" w:rsidP="00355D16"/>
    <w:p w14:paraId="0F125530" w14:textId="4D5AD56C" w:rsidR="00355D16" w:rsidRPr="00CE39CA" w:rsidRDefault="00355D16" w:rsidP="00355D16"/>
    <w:p w14:paraId="30BA78E9" w14:textId="7CBD52F7" w:rsidR="00355D16" w:rsidRPr="00CE39CA" w:rsidRDefault="00355D16" w:rsidP="00355D16"/>
    <w:p w14:paraId="0624C326" w14:textId="4B5F2E32" w:rsidR="00355D16" w:rsidRPr="00CE39CA" w:rsidRDefault="00355D16" w:rsidP="00355D16"/>
    <w:p w14:paraId="1D7C0025" w14:textId="391E45F6" w:rsidR="00355D16" w:rsidRPr="00CE39CA" w:rsidRDefault="00355D16" w:rsidP="00355D16"/>
    <w:p w14:paraId="596EC2E3" w14:textId="0937541D" w:rsidR="00355D16" w:rsidRPr="00CE39CA" w:rsidRDefault="00355D16" w:rsidP="00355D16"/>
    <w:p w14:paraId="2AA28140" w14:textId="37454E3D" w:rsidR="00355D16" w:rsidRPr="00CE39CA" w:rsidRDefault="00355D16" w:rsidP="00355D16"/>
    <w:p w14:paraId="78D759C4" w14:textId="789BABB6" w:rsidR="00355D16" w:rsidRPr="00CE39CA" w:rsidRDefault="00355D16" w:rsidP="00355D16"/>
    <w:p w14:paraId="07175A89" w14:textId="25F8DF29" w:rsidR="00355D16" w:rsidRPr="00CE39CA" w:rsidRDefault="00355D16" w:rsidP="00355D16"/>
    <w:p w14:paraId="5795F3DF" w14:textId="2EB992E5" w:rsidR="00355D16" w:rsidRPr="00CE39CA" w:rsidRDefault="00355D16" w:rsidP="00355D16"/>
    <w:p w14:paraId="20452FB6" w14:textId="19442EC3" w:rsidR="00355D16" w:rsidRPr="00CE39CA" w:rsidRDefault="00355D16" w:rsidP="00355D16"/>
    <w:p w14:paraId="67C2B9EA" w14:textId="3463465C" w:rsidR="00355D16" w:rsidRPr="00CE39CA" w:rsidRDefault="00355D16" w:rsidP="00355D16"/>
    <w:p w14:paraId="5F8F1707" w14:textId="0F735F0F" w:rsidR="00355D16" w:rsidRPr="00CE39CA" w:rsidRDefault="00355D16" w:rsidP="00355D16"/>
    <w:p w14:paraId="58126B0F" w14:textId="55A20985" w:rsidR="00355D16" w:rsidRPr="00CE39CA" w:rsidRDefault="00355D16" w:rsidP="00355D16"/>
    <w:p w14:paraId="445422CF" w14:textId="6AC843D3" w:rsidR="00355D16" w:rsidRPr="00CE39CA" w:rsidRDefault="00355D16" w:rsidP="00355D16"/>
    <w:p w14:paraId="1FDEF3AF" w14:textId="47374821" w:rsidR="00355D16" w:rsidRPr="00CE39CA" w:rsidRDefault="00355D16" w:rsidP="00355D16"/>
    <w:p w14:paraId="2ED705BD" w14:textId="0A03DEC8" w:rsidR="00355D16" w:rsidRPr="00CE39CA" w:rsidRDefault="00355D16" w:rsidP="00355D16"/>
    <w:p w14:paraId="51865E32" w14:textId="2AD87F34" w:rsidR="00355D16" w:rsidRPr="00CE39CA" w:rsidRDefault="00355D16" w:rsidP="00355D16"/>
    <w:p w14:paraId="4E94BBF7" w14:textId="3AFBD6E9" w:rsidR="00355D16" w:rsidRPr="00CE39CA" w:rsidRDefault="00355D16" w:rsidP="00355D16"/>
    <w:p w14:paraId="6A707CDD" w14:textId="78730A6A" w:rsidR="00355D16" w:rsidRPr="00CE39CA" w:rsidRDefault="00355D16" w:rsidP="00355D16"/>
    <w:p w14:paraId="7063866E" w14:textId="352928F7" w:rsidR="00355D16" w:rsidRPr="00CE39CA" w:rsidRDefault="00355D16" w:rsidP="00355D16"/>
    <w:p w14:paraId="07156114" w14:textId="5A39EB78" w:rsidR="00355D16" w:rsidRPr="00CE39CA" w:rsidRDefault="00355D16" w:rsidP="00355D16"/>
    <w:p w14:paraId="7B0B4510" w14:textId="7A657B48" w:rsidR="00355D16" w:rsidRPr="00CE39CA" w:rsidRDefault="00355D16" w:rsidP="00355D16"/>
    <w:p w14:paraId="22377EC1" w14:textId="460686DB" w:rsidR="00355D16" w:rsidRPr="00CE39CA" w:rsidRDefault="00355D16" w:rsidP="00355D16"/>
    <w:p w14:paraId="03706A1C" w14:textId="0AA372E4" w:rsidR="00355D16" w:rsidRPr="00CE39CA" w:rsidRDefault="00355D16" w:rsidP="00355D16"/>
    <w:p w14:paraId="3B7B4994" w14:textId="03C287D0" w:rsidR="00355D16" w:rsidRPr="00CE39CA" w:rsidRDefault="00355D16" w:rsidP="00355D16"/>
    <w:p w14:paraId="58E0F042" w14:textId="486DE892" w:rsidR="00355D16" w:rsidRPr="00CE39CA" w:rsidRDefault="00355D16" w:rsidP="00355D16"/>
    <w:p w14:paraId="3B8005A7" w14:textId="39659EA0" w:rsidR="00355D16" w:rsidRPr="00CE39CA" w:rsidRDefault="00355D16" w:rsidP="00355D16"/>
    <w:p w14:paraId="7984C6FB" w14:textId="421574A8" w:rsidR="00D16B4F" w:rsidRPr="00772556" w:rsidRDefault="00A25E81" w:rsidP="00D16B4F">
      <w:pPr>
        <w:pStyle w:val="Titre1"/>
      </w:pPr>
      <w:bookmarkStart w:id="1" w:name="_Toc119078011"/>
      <w:r>
        <w:lastRenderedPageBreak/>
        <w:t>Explication du sujet</w:t>
      </w:r>
      <w:bookmarkEnd w:id="1"/>
    </w:p>
    <w:p w14:paraId="1C8DC183" w14:textId="76CEAE9B" w:rsidR="00D16B4F" w:rsidRPr="00772556" w:rsidRDefault="00D16B4F" w:rsidP="00D16B4F"/>
    <w:p w14:paraId="54B44228" w14:textId="252D52E4" w:rsidR="00D16B4F" w:rsidRDefault="00D16B4F" w:rsidP="00C118C1">
      <w:pPr>
        <w:jc w:val="both"/>
      </w:pPr>
      <w:r w:rsidRPr="00772556">
        <w:tab/>
      </w:r>
      <w:r w:rsidRPr="00D16B4F">
        <w:t xml:space="preserve">Comme dit précédemment dans l’introduction, nous avons articulé </w:t>
      </w:r>
      <w:r>
        <w:t>notre projet autour d’un épisode de Scooby-Doo</w:t>
      </w:r>
      <w:r w:rsidR="00B6506F">
        <w:t> :</w:t>
      </w:r>
      <w:r w:rsidR="00B6506F" w:rsidRPr="00B6506F">
        <w:t xml:space="preserve"> </w:t>
      </w:r>
      <w:r w:rsidR="00B6506F" w:rsidRPr="00B6506F">
        <w:rPr>
          <w:i/>
          <w:iCs/>
        </w:rPr>
        <w:t>Quoi d'neuf Scooby-Doo ? vol.2 : Le safari</w:t>
      </w:r>
      <w:r w:rsidRPr="00D16B4F">
        <w:t xml:space="preserve"> </w:t>
      </w:r>
    </w:p>
    <w:p w14:paraId="56D1C18E" w14:textId="5F652D53" w:rsidR="00B6506F" w:rsidRDefault="00B6506F" w:rsidP="00C118C1">
      <w:pPr>
        <w:jc w:val="both"/>
      </w:pPr>
      <w:r>
        <w:tab/>
        <w:t>Cet épisode se passe dans une réserve naturelle d’Afrique du Sud, où des disparitions étranges d’animaux se produisent. Dans notre histoire, qui se caractérise comme l’épisode, nous suivrons différents personnages :</w:t>
      </w:r>
    </w:p>
    <w:p w14:paraId="4788A9BC" w14:textId="74830A0E" w:rsidR="00B6506F" w:rsidRDefault="00B6506F" w:rsidP="00C118C1">
      <w:pPr>
        <w:pStyle w:val="Paragraphedeliste"/>
        <w:numPr>
          <w:ilvl w:val="0"/>
          <w:numId w:val="1"/>
        </w:numPr>
        <w:jc w:val="both"/>
      </w:pPr>
      <w:r>
        <w:t>Scooby-Doo : chien détective</w:t>
      </w:r>
    </w:p>
    <w:p w14:paraId="17EA828D" w14:textId="5B78043F" w:rsidR="00B6506F" w:rsidRDefault="00B6506F" w:rsidP="00C118C1">
      <w:pPr>
        <w:pStyle w:val="Paragraphedeliste"/>
        <w:numPr>
          <w:ilvl w:val="0"/>
          <w:numId w:val="1"/>
        </w:numPr>
        <w:jc w:val="both"/>
      </w:pPr>
      <w:r>
        <w:t>Samy : détective</w:t>
      </w:r>
    </w:p>
    <w:p w14:paraId="480212F6" w14:textId="2DDC2429" w:rsidR="00B6506F" w:rsidRDefault="00B6506F" w:rsidP="00C118C1">
      <w:pPr>
        <w:pStyle w:val="Paragraphedeliste"/>
        <w:numPr>
          <w:ilvl w:val="0"/>
          <w:numId w:val="1"/>
        </w:numPr>
        <w:jc w:val="both"/>
      </w:pPr>
      <w:r>
        <w:t>Vera : détective</w:t>
      </w:r>
    </w:p>
    <w:p w14:paraId="77A253B4" w14:textId="035C53D7" w:rsidR="00B6506F" w:rsidRDefault="00B6506F" w:rsidP="00C118C1">
      <w:pPr>
        <w:pStyle w:val="Paragraphedeliste"/>
        <w:numPr>
          <w:ilvl w:val="0"/>
          <w:numId w:val="1"/>
        </w:numPr>
        <w:jc w:val="both"/>
      </w:pPr>
      <w:r>
        <w:t>Daphné : détective</w:t>
      </w:r>
    </w:p>
    <w:p w14:paraId="3FA7EF50" w14:textId="47281FFD" w:rsidR="00B6506F" w:rsidRDefault="00B6506F" w:rsidP="00C118C1">
      <w:pPr>
        <w:pStyle w:val="Paragraphedeliste"/>
        <w:numPr>
          <w:ilvl w:val="0"/>
          <w:numId w:val="1"/>
        </w:numPr>
        <w:jc w:val="both"/>
      </w:pPr>
      <w:r>
        <w:t>Fred : détective</w:t>
      </w:r>
    </w:p>
    <w:p w14:paraId="747DD51E" w14:textId="2EA742C5" w:rsidR="00B6506F" w:rsidRDefault="00B6506F" w:rsidP="00C118C1">
      <w:pPr>
        <w:pStyle w:val="Paragraphedeliste"/>
        <w:numPr>
          <w:ilvl w:val="0"/>
          <w:numId w:val="1"/>
        </w:numPr>
        <w:jc w:val="both"/>
      </w:pPr>
      <w:r>
        <w:t xml:space="preserve">Honnie </w:t>
      </w:r>
      <w:proofErr w:type="spellStart"/>
      <w:r>
        <w:t>Enseker</w:t>
      </w:r>
      <w:proofErr w:type="spellEnd"/>
      <w:r>
        <w:t xml:space="preserve"> : touriste et femme de Henri </w:t>
      </w:r>
      <w:proofErr w:type="spellStart"/>
      <w:r>
        <w:t>Enseker</w:t>
      </w:r>
      <w:proofErr w:type="spellEnd"/>
    </w:p>
    <w:p w14:paraId="7EA358E8" w14:textId="4F8128B2" w:rsidR="00B6506F" w:rsidRDefault="00B6506F" w:rsidP="00C118C1">
      <w:pPr>
        <w:pStyle w:val="Paragraphedeliste"/>
        <w:numPr>
          <w:ilvl w:val="0"/>
          <w:numId w:val="1"/>
        </w:numPr>
        <w:jc w:val="both"/>
      </w:pPr>
      <w:r>
        <w:t xml:space="preserve">Henri </w:t>
      </w:r>
      <w:proofErr w:type="spellStart"/>
      <w:r>
        <w:t>Enseker</w:t>
      </w:r>
      <w:proofErr w:type="spellEnd"/>
      <w:r>
        <w:t xml:space="preserve"> : touriste et mari de Honnie </w:t>
      </w:r>
      <w:proofErr w:type="spellStart"/>
      <w:r>
        <w:t>Enseker</w:t>
      </w:r>
      <w:proofErr w:type="spellEnd"/>
    </w:p>
    <w:p w14:paraId="34E68DBF" w14:textId="4B36C3EE" w:rsidR="00B6506F" w:rsidRDefault="00B6506F" w:rsidP="00C118C1">
      <w:pPr>
        <w:pStyle w:val="Paragraphedeliste"/>
        <w:numPr>
          <w:ilvl w:val="0"/>
          <w:numId w:val="1"/>
        </w:numPr>
        <w:jc w:val="both"/>
      </w:pPr>
      <w:proofErr w:type="spellStart"/>
      <w:r>
        <w:t>Jacko</w:t>
      </w:r>
      <w:proofErr w:type="spellEnd"/>
      <w:r>
        <w:t> : petit singe domestique à chapeau</w:t>
      </w:r>
    </w:p>
    <w:p w14:paraId="39D269EE" w14:textId="0DFF0283" w:rsidR="00B6506F" w:rsidRDefault="00B6506F" w:rsidP="00C118C1">
      <w:pPr>
        <w:pStyle w:val="Paragraphedeliste"/>
        <w:numPr>
          <w:ilvl w:val="0"/>
          <w:numId w:val="1"/>
        </w:numPr>
        <w:jc w:val="both"/>
      </w:pPr>
      <w:r>
        <w:t xml:space="preserve">Lloyd </w:t>
      </w:r>
      <w:proofErr w:type="spellStart"/>
      <w:r>
        <w:t>Emboukou</w:t>
      </w:r>
      <w:proofErr w:type="spellEnd"/>
      <w:r>
        <w:t xml:space="preserve"> : propriétaire de </w:t>
      </w:r>
      <w:proofErr w:type="spellStart"/>
      <w:r>
        <w:t>Jacko</w:t>
      </w:r>
      <w:proofErr w:type="spellEnd"/>
    </w:p>
    <w:p w14:paraId="63CC9EBC" w14:textId="40BF3065" w:rsidR="00B6506F" w:rsidRDefault="00B6506F" w:rsidP="00C118C1">
      <w:pPr>
        <w:pStyle w:val="Paragraphedeliste"/>
        <w:numPr>
          <w:ilvl w:val="0"/>
          <w:numId w:val="1"/>
        </w:numPr>
        <w:jc w:val="both"/>
      </w:pPr>
      <w:r>
        <w:t xml:space="preserve">Capitaine </w:t>
      </w:r>
      <w:proofErr w:type="spellStart"/>
      <w:r>
        <w:t>Enrobi</w:t>
      </w:r>
      <w:proofErr w:type="spellEnd"/>
    </w:p>
    <w:p w14:paraId="4FDE4E62" w14:textId="6C4A384E" w:rsidR="00B6506F" w:rsidRDefault="00B6506F" w:rsidP="00C118C1">
      <w:pPr>
        <w:pStyle w:val="Paragraphedeliste"/>
        <w:numPr>
          <w:ilvl w:val="0"/>
          <w:numId w:val="1"/>
        </w:numPr>
        <w:spacing w:after="120"/>
        <w:ind w:left="714" w:hanging="357"/>
        <w:jc w:val="both"/>
      </w:pPr>
      <w:r>
        <w:t xml:space="preserve">Docteur </w:t>
      </w:r>
      <w:proofErr w:type="spellStart"/>
      <w:r>
        <w:t>Goudefiou</w:t>
      </w:r>
      <w:proofErr w:type="spellEnd"/>
      <w:r>
        <w:t> : zoologiste</w:t>
      </w:r>
    </w:p>
    <w:p w14:paraId="6669BA0A" w14:textId="3E0564F8" w:rsidR="00022E05" w:rsidRDefault="00B6506F" w:rsidP="00C118C1">
      <w:pPr>
        <w:spacing w:after="240"/>
        <w:ind w:firstLine="360"/>
        <w:jc w:val="both"/>
      </w:pPr>
      <w:r>
        <w:t>Le but est de découvrir pourquoi les animaux disparaissent et qui se cache derrière</w:t>
      </w:r>
      <w:r w:rsidR="00F7529F">
        <w:t xml:space="preserve"> </w:t>
      </w:r>
      <w:r>
        <w:t xml:space="preserve">tout </w:t>
      </w:r>
      <w:r w:rsidR="00F7529F">
        <w:t>ça</w:t>
      </w:r>
      <w:r>
        <w:t xml:space="preserve">. </w:t>
      </w:r>
      <w:r w:rsidR="00F7529F">
        <w:t xml:space="preserve">Pour cela, il faut suivre l’histoire et résoudre les différentes énigmes qui vont nous conduire à la vérité. Attention </w:t>
      </w:r>
      <w:r w:rsidR="007B6874">
        <w:t>à</w:t>
      </w:r>
      <w:r w:rsidR="00F7529F">
        <w:t xml:space="preserve"> faire les bons choix !</w:t>
      </w:r>
    </w:p>
    <w:p w14:paraId="3339B4A2" w14:textId="05314960" w:rsidR="00022E05" w:rsidRPr="00D16B4F" w:rsidRDefault="00F62131" w:rsidP="00022E05">
      <w:pPr>
        <w:pStyle w:val="Titre2"/>
      </w:pPr>
      <w:bookmarkStart w:id="2" w:name="_Toc119078012"/>
      <w:r w:rsidRPr="00F62131">
        <w:rPr>
          <w:noProof/>
        </w:rPr>
        <w:drawing>
          <wp:anchor distT="0" distB="0" distL="114300" distR="114300" simplePos="0" relativeHeight="251658244" behindDoc="1" locked="0" layoutInCell="1" allowOverlap="1" wp14:anchorId="693EFC40" wp14:editId="21F1360F">
            <wp:simplePos x="0" y="0"/>
            <wp:positionH relativeFrom="margin">
              <wp:align>center</wp:align>
            </wp:positionH>
            <wp:positionV relativeFrom="paragraph">
              <wp:posOffset>243205</wp:posOffset>
            </wp:positionV>
            <wp:extent cx="6174377" cy="4361329"/>
            <wp:effectExtent l="0" t="0" r="0" b="127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74377" cy="4361329"/>
                    </a:xfrm>
                    <a:prstGeom prst="rect">
                      <a:avLst/>
                    </a:prstGeom>
                  </pic:spPr>
                </pic:pic>
              </a:graphicData>
            </a:graphic>
            <wp14:sizeRelH relativeFrom="margin">
              <wp14:pctWidth>0</wp14:pctWidth>
            </wp14:sizeRelH>
            <wp14:sizeRelV relativeFrom="margin">
              <wp14:pctHeight>0</wp14:pctHeight>
            </wp14:sizeRelV>
          </wp:anchor>
        </w:drawing>
      </w:r>
      <w:r w:rsidR="00022E05">
        <w:tab/>
        <w:t>Diagramme de classe</w:t>
      </w:r>
      <w:bookmarkEnd w:id="2"/>
      <w:r w:rsidR="00022E05">
        <w:t> </w:t>
      </w:r>
    </w:p>
    <w:p w14:paraId="73C778E9" w14:textId="6090FAE6" w:rsidR="00355D16" w:rsidRDefault="00355D16" w:rsidP="00355D16"/>
    <w:p w14:paraId="0F9F94D1" w14:textId="5881B648" w:rsidR="00774D00" w:rsidRDefault="00774D00" w:rsidP="00355D16"/>
    <w:p w14:paraId="041F3DD1" w14:textId="7F53E29D" w:rsidR="00774D00" w:rsidRDefault="00774D00" w:rsidP="00355D16"/>
    <w:p w14:paraId="5F1567C7" w14:textId="4D464992" w:rsidR="00774D00" w:rsidRDefault="00774D00" w:rsidP="00355D16"/>
    <w:p w14:paraId="1C814C3E" w14:textId="313DF474" w:rsidR="00774D00" w:rsidRDefault="00774D00" w:rsidP="00355D16"/>
    <w:p w14:paraId="30D7CC46" w14:textId="6DDB4E2C" w:rsidR="00774D00" w:rsidRDefault="00774D00" w:rsidP="00355D16"/>
    <w:p w14:paraId="1152E593" w14:textId="0D295B39" w:rsidR="00774D00" w:rsidRDefault="00774D00" w:rsidP="00355D16"/>
    <w:p w14:paraId="069D5474" w14:textId="6D33D92F" w:rsidR="00774D00" w:rsidRDefault="00774D00" w:rsidP="00355D16"/>
    <w:p w14:paraId="791FD5EF" w14:textId="70AF22C4" w:rsidR="00774D00" w:rsidRDefault="00774D00" w:rsidP="00355D16"/>
    <w:p w14:paraId="09D59AD7" w14:textId="5D91B1CB" w:rsidR="00774D00" w:rsidRDefault="00774D00" w:rsidP="00355D16"/>
    <w:p w14:paraId="395E9655" w14:textId="5614F2BE" w:rsidR="00774D00" w:rsidRDefault="00774D00" w:rsidP="00355D16"/>
    <w:p w14:paraId="7CB1457A" w14:textId="3EA1FB1B" w:rsidR="00774D00" w:rsidRDefault="00774D00" w:rsidP="00355D16"/>
    <w:p w14:paraId="672B1372" w14:textId="1A334FAD" w:rsidR="00774D00" w:rsidRDefault="00774D00" w:rsidP="00355D16"/>
    <w:p w14:paraId="3D845E30" w14:textId="5A7E219F" w:rsidR="00774D00" w:rsidRDefault="00774D00" w:rsidP="00355D16"/>
    <w:p w14:paraId="33DCB6F7" w14:textId="33E29211" w:rsidR="00774D00" w:rsidRDefault="00774D00" w:rsidP="00355D16"/>
    <w:p w14:paraId="160A5C50" w14:textId="0BCA265B" w:rsidR="00774D00" w:rsidRDefault="00774D00" w:rsidP="00355D16"/>
    <w:p w14:paraId="652E1BEA" w14:textId="6A41F2F5" w:rsidR="00774D00" w:rsidRDefault="00774D00" w:rsidP="00355D16"/>
    <w:p w14:paraId="7F12821C" w14:textId="6177A55B" w:rsidR="00774D00" w:rsidRDefault="00774D00" w:rsidP="00355D16"/>
    <w:p w14:paraId="460F85BA" w14:textId="77777777" w:rsidR="00774D00" w:rsidRPr="00D16B4F" w:rsidRDefault="00774D00" w:rsidP="00355D16"/>
    <w:p w14:paraId="7D50D8AC" w14:textId="77777777" w:rsidR="00A6145A" w:rsidRDefault="00A6145A" w:rsidP="00355D16">
      <w:pPr>
        <w:pStyle w:val="Titre1"/>
      </w:pPr>
    </w:p>
    <w:p w14:paraId="4C7AE583" w14:textId="2169B374" w:rsidR="00355D16" w:rsidRPr="00772556" w:rsidRDefault="00686606" w:rsidP="00EA5CEA">
      <w:pPr>
        <w:pStyle w:val="Titre1"/>
        <w:jc w:val="both"/>
      </w:pPr>
      <w:bookmarkStart w:id="3" w:name="_Toc119078013"/>
      <w:r>
        <w:lastRenderedPageBreak/>
        <w:t>Détails du code</w:t>
      </w:r>
      <w:bookmarkEnd w:id="3"/>
    </w:p>
    <w:p w14:paraId="425C3347" w14:textId="3A5AF8C7" w:rsidR="00686606" w:rsidRPr="00686606" w:rsidRDefault="003E6805" w:rsidP="00A7003C">
      <w:pPr>
        <w:spacing w:after="120"/>
        <w:ind w:firstLine="720"/>
      </w:pPr>
      <w:r>
        <w:t>Passons maintenant à l’explication du code. Comme on peut le voir sur le diagramme, il est composé de plusieurs classes, reliées entre elles ou non.</w:t>
      </w:r>
    </w:p>
    <w:p w14:paraId="610483B2" w14:textId="7498FD85" w:rsidR="00DA4D1C" w:rsidRDefault="00C578BD" w:rsidP="00EA5CEA">
      <w:pPr>
        <w:pStyle w:val="Titre2"/>
        <w:jc w:val="both"/>
      </w:pPr>
      <w:bookmarkStart w:id="4" w:name="_Toc119078014"/>
      <w:r w:rsidRPr="004E5678">
        <w:rPr>
          <w:noProof/>
        </w:rPr>
        <w:drawing>
          <wp:anchor distT="0" distB="0" distL="114300" distR="114300" simplePos="0" relativeHeight="251658250" behindDoc="0" locked="0" layoutInCell="1" allowOverlap="1" wp14:anchorId="5CD547B7" wp14:editId="2C42CF81">
            <wp:simplePos x="0" y="0"/>
            <wp:positionH relativeFrom="margin">
              <wp:align>left</wp:align>
            </wp:positionH>
            <wp:positionV relativeFrom="page">
              <wp:posOffset>2190024</wp:posOffset>
            </wp:positionV>
            <wp:extent cx="5951220" cy="2240280"/>
            <wp:effectExtent l="0" t="0" r="0" b="7620"/>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951220" cy="2240280"/>
                    </a:xfrm>
                    <a:prstGeom prst="rect">
                      <a:avLst/>
                    </a:prstGeom>
                  </pic:spPr>
                </pic:pic>
              </a:graphicData>
            </a:graphic>
          </wp:anchor>
        </w:drawing>
      </w:r>
      <w:r w:rsidR="00A6145A">
        <w:tab/>
        <w:t>Manipulation</w:t>
      </w:r>
      <w:bookmarkEnd w:id="4"/>
    </w:p>
    <w:p w14:paraId="57496253" w14:textId="79526528" w:rsidR="003E0143" w:rsidRDefault="004E5678" w:rsidP="00F66D60">
      <w:pPr>
        <w:spacing w:after="120"/>
        <w:jc w:val="both"/>
      </w:pPr>
      <w:r>
        <w:tab/>
        <w:t xml:space="preserve">Cette </w:t>
      </w:r>
      <w:r w:rsidR="00616E2F">
        <w:t>interface comporte deux méthodes</w:t>
      </w:r>
      <w:r w:rsidR="00247290">
        <w:t xml:space="preserve"> utilisant le même nom. C’est un </w:t>
      </w:r>
      <w:proofErr w:type="spellStart"/>
      <w:r w:rsidR="00247290">
        <w:t>overload</w:t>
      </w:r>
      <w:proofErr w:type="spellEnd"/>
      <w:r w:rsidR="00247290">
        <w:t xml:space="preserve">. Ces méthodes servent </w:t>
      </w:r>
      <w:r w:rsidR="0027236A">
        <w:t>à afficher une phrase par défaut en fonction de si on l’utilise avec un paramètre de type « String » ou sans.</w:t>
      </w:r>
    </w:p>
    <w:p w14:paraId="64B2598F" w14:textId="68FFAF6F" w:rsidR="00A6145A" w:rsidRDefault="001A3322" w:rsidP="00EA5CEA">
      <w:pPr>
        <w:pStyle w:val="Titre2"/>
        <w:jc w:val="both"/>
      </w:pPr>
      <w:bookmarkStart w:id="5" w:name="_Toc119078015"/>
      <w:r w:rsidRPr="008952E6">
        <w:rPr>
          <w:noProof/>
        </w:rPr>
        <w:drawing>
          <wp:anchor distT="0" distB="0" distL="114300" distR="114300" simplePos="0" relativeHeight="251658251" behindDoc="0" locked="0" layoutInCell="1" allowOverlap="1" wp14:anchorId="08E7B883" wp14:editId="245333E5">
            <wp:simplePos x="0" y="0"/>
            <wp:positionH relativeFrom="margin">
              <wp:align>center</wp:align>
            </wp:positionH>
            <wp:positionV relativeFrom="paragraph">
              <wp:posOffset>299993</wp:posOffset>
            </wp:positionV>
            <wp:extent cx="4060825" cy="3779520"/>
            <wp:effectExtent l="0" t="0" r="0" b="0"/>
            <wp:wrapTopAndBottom/>
            <wp:docPr id="8"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60825" cy="3779520"/>
                    </a:xfrm>
                    <a:prstGeom prst="rect">
                      <a:avLst/>
                    </a:prstGeom>
                  </pic:spPr>
                </pic:pic>
              </a:graphicData>
            </a:graphic>
            <wp14:sizeRelH relativeFrom="margin">
              <wp14:pctWidth>0</wp14:pctWidth>
            </wp14:sizeRelH>
            <wp14:sizeRelV relativeFrom="margin">
              <wp14:pctHeight>0</wp14:pctHeight>
            </wp14:sizeRelV>
          </wp:anchor>
        </w:drawing>
      </w:r>
      <w:r w:rsidR="00A6145A">
        <w:tab/>
        <w:t>Sentiment</w:t>
      </w:r>
      <w:bookmarkEnd w:id="5"/>
    </w:p>
    <w:p w14:paraId="59D1E998" w14:textId="368AA708" w:rsidR="0002537C" w:rsidRDefault="00CE1A01" w:rsidP="00A9304D">
      <w:pPr>
        <w:jc w:val="both"/>
      </w:pPr>
      <w:r>
        <w:tab/>
        <w:t xml:space="preserve">Cette énumération </w:t>
      </w:r>
      <w:r w:rsidR="00B971D7">
        <w:t xml:space="preserve">contient les différents sentiments que les personnages vont ressentir au cours de l’histoire. </w:t>
      </w:r>
      <w:r w:rsidR="00785BCB">
        <w:t>L</w:t>
      </w:r>
      <w:r w:rsidR="009F2E2C">
        <w:t>e c</w:t>
      </w:r>
      <w:r w:rsidR="00075619">
        <w:t xml:space="preserve">onstructeur </w:t>
      </w:r>
      <w:r w:rsidR="003B7F5F">
        <w:t>« </w:t>
      </w:r>
      <w:r w:rsidR="00570E9B">
        <w:t>Sentiment</w:t>
      </w:r>
      <w:r w:rsidR="003B7F5F">
        <w:t> »</w:t>
      </w:r>
      <w:r w:rsidR="00075619">
        <w:t xml:space="preserve"> sert à assigner le sentiment demander à notre variable.</w:t>
      </w:r>
      <w:r w:rsidR="00E81080">
        <w:t xml:space="preserve"> La méthode </w:t>
      </w:r>
      <w:r w:rsidR="003B7F5F">
        <w:t>« </w:t>
      </w:r>
      <w:proofErr w:type="spellStart"/>
      <w:r w:rsidR="005C21B4">
        <w:t>toString</w:t>
      </w:r>
      <w:proofErr w:type="spellEnd"/>
      <w:r w:rsidR="003B7F5F">
        <w:t> »</w:t>
      </w:r>
      <w:r w:rsidR="005C21B4">
        <w:t xml:space="preserve">, définit par Java en </w:t>
      </w:r>
      <w:proofErr w:type="spellStart"/>
      <w:r w:rsidR="00817967">
        <w:t>override</w:t>
      </w:r>
      <w:proofErr w:type="spellEnd"/>
      <w:r w:rsidR="00817967">
        <w:t xml:space="preserve">, </w:t>
      </w:r>
      <w:r w:rsidR="007926C4">
        <w:t xml:space="preserve">permet de </w:t>
      </w:r>
      <w:r w:rsidR="00A9304D">
        <w:t>retourner le sentiment que l’on a assigné.</w:t>
      </w:r>
    </w:p>
    <w:p w14:paraId="62DAA747" w14:textId="01326E91" w:rsidR="00A6145A" w:rsidRDefault="00367E5E" w:rsidP="00EA5CEA">
      <w:pPr>
        <w:pStyle w:val="Titre2"/>
        <w:jc w:val="both"/>
      </w:pPr>
      <w:bookmarkStart w:id="6" w:name="_Toc119078016"/>
      <w:r w:rsidRPr="00DD4122">
        <w:rPr>
          <w:noProof/>
        </w:rPr>
        <w:lastRenderedPageBreak/>
        <w:drawing>
          <wp:anchor distT="0" distB="0" distL="114300" distR="114300" simplePos="0" relativeHeight="251658252" behindDoc="0" locked="0" layoutInCell="1" allowOverlap="1" wp14:anchorId="3696B049" wp14:editId="5004C5DC">
            <wp:simplePos x="0" y="0"/>
            <wp:positionH relativeFrom="margin">
              <wp:align>center</wp:align>
            </wp:positionH>
            <wp:positionV relativeFrom="page">
              <wp:posOffset>1204595</wp:posOffset>
            </wp:positionV>
            <wp:extent cx="3743960" cy="2499360"/>
            <wp:effectExtent l="0" t="0" r="889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8888"/>
                    <a:stretch/>
                  </pic:blipFill>
                  <pic:spPr bwMode="auto">
                    <a:xfrm>
                      <a:off x="0" y="0"/>
                      <a:ext cx="3743960"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45A">
        <w:tab/>
        <w:t>Personnage</w:t>
      </w:r>
      <w:bookmarkEnd w:id="6"/>
    </w:p>
    <w:p w14:paraId="61D39BD5" w14:textId="1AEB6E30" w:rsidR="00DD4122" w:rsidRDefault="00BE2CA5" w:rsidP="00525BCE">
      <w:pPr>
        <w:spacing w:after="120"/>
        <w:jc w:val="both"/>
      </w:pPr>
      <w:r w:rsidRPr="00D56713">
        <w:rPr>
          <w:noProof/>
        </w:rPr>
        <w:drawing>
          <wp:anchor distT="0" distB="0" distL="114300" distR="114300" simplePos="0" relativeHeight="251658253" behindDoc="0" locked="0" layoutInCell="1" allowOverlap="1" wp14:anchorId="5DA0EC9F" wp14:editId="6B67E822">
            <wp:simplePos x="0" y="0"/>
            <wp:positionH relativeFrom="margin">
              <wp:align>center</wp:align>
            </wp:positionH>
            <wp:positionV relativeFrom="margin">
              <wp:align>center</wp:align>
            </wp:positionV>
            <wp:extent cx="4458335" cy="1856740"/>
            <wp:effectExtent l="0" t="0" r="0" b="0"/>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458335" cy="1856740"/>
                    </a:xfrm>
                    <a:prstGeom prst="rect">
                      <a:avLst/>
                    </a:prstGeom>
                  </pic:spPr>
                </pic:pic>
              </a:graphicData>
            </a:graphic>
            <wp14:sizeRelH relativeFrom="margin">
              <wp14:pctWidth>0</wp14:pctWidth>
            </wp14:sizeRelH>
            <wp14:sizeRelV relativeFrom="margin">
              <wp14:pctHeight>0</wp14:pctHeight>
            </wp14:sizeRelV>
          </wp:anchor>
        </w:drawing>
      </w:r>
      <w:r w:rsidR="00A16690">
        <w:tab/>
      </w:r>
      <w:r w:rsidR="00811BE9">
        <w:t xml:space="preserve">Le constructeur </w:t>
      </w:r>
      <w:r w:rsidR="002D2F9D">
        <w:t>« </w:t>
      </w:r>
      <w:r w:rsidR="00811BE9">
        <w:t>Personnage</w:t>
      </w:r>
      <w:r w:rsidR="002D2F9D">
        <w:t> »</w:t>
      </w:r>
      <w:r w:rsidR="00811BE9">
        <w:t xml:space="preserve"> </w:t>
      </w:r>
      <w:r w:rsidR="00E76FD2">
        <w:t xml:space="preserve">prend en paramètre </w:t>
      </w:r>
      <w:r w:rsidR="00E96C4E">
        <w:t>le nom et la personnalité de</w:t>
      </w:r>
      <w:r w:rsidR="00C96649">
        <w:t xml:space="preserve"> nos différents personnages. </w:t>
      </w:r>
      <w:r w:rsidR="00CD7B3A">
        <w:t>Les deux accesseur qui sont à la suite permettent de renv</w:t>
      </w:r>
      <w:r w:rsidR="0093406E">
        <w:t xml:space="preserve">oyer </w:t>
      </w:r>
      <w:r w:rsidR="00490432">
        <w:t>le nom via le « </w:t>
      </w:r>
      <w:proofErr w:type="spellStart"/>
      <w:proofErr w:type="gramStart"/>
      <w:r w:rsidR="00490432">
        <w:t>getNom</w:t>
      </w:r>
      <w:proofErr w:type="spellEnd"/>
      <w:r w:rsidR="00224362">
        <w:t>(</w:t>
      </w:r>
      <w:proofErr w:type="gramEnd"/>
      <w:r w:rsidR="00224362">
        <w:t>) »</w:t>
      </w:r>
      <w:r w:rsidR="000432BC">
        <w:t xml:space="preserve">, et </w:t>
      </w:r>
      <w:r w:rsidR="008C6BEB">
        <w:t>la personnalité</w:t>
      </w:r>
      <w:r w:rsidR="002B524F">
        <w:t xml:space="preserve"> </w:t>
      </w:r>
      <w:r w:rsidR="008E1D92">
        <w:t>via le « </w:t>
      </w:r>
      <w:proofErr w:type="spellStart"/>
      <w:r w:rsidR="008E1D92">
        <w:t>getPer</w:t>
      </w:r>
      <w:r w:rsidR="002F21E8">
        <w:t>sonnalite</w:t>
      </w:r>
      <w:proofErr w:type="spellEnd"/>
      <w:r w:rsidR="00E73BFE">
        <w:t>()</w:t>
      </w:r>
      <w:r w:rsidR="002F21E8">
        <w:t> »</w:t>
      </w:r>
      <w:r w:rsidR="0071288F">
        <w:t>.</w:t>
      </w:r>
    </w:p>
    <w:p w14:paraId="03FA8688" w14:textId="4EF0C3C0" w:rsidR="00D56713" w:rsidRDefault="006119D4" w:rsidP="00E629E6">
      <w:pPr>
        <w:spacing w:after="120"/>
        <w:jc w:val="both"/>
      </w:pPr>
      <w:r>
        <w:tab/>
      </w:r>
      <w:r w:rsidR="00736169">
        <w:t xml:space="preserve">La méthode </w:t>
      </w:r>
      <w:r w:rsidR="00B12EF4">
        <w:t xml:space="preserve">« parler » </w:t>
      </w:r>
      <w:r w:rsidR="0088280F">
        <w:t xml:space="preserve">prend en paramètre un String qui est en fait une phrase d’un des </w:t>
      </w:r>
      <w:r w:rsidR="009C2B75">
        <w:t>personnages</w:t>
      </w:r>
      <w:r w:rsidR="0088280F">
        <w:t xml:space="preserve">. </w:t>
      </w:r>
      <w:r w:rsidR="009C2B75">
        <w:t xml:space="preserve">On utilise cette méthode pour pouvoir afficher le nom du </w:t>
      </w:r>
      <w:r w:rsidR="0088280F">
        <w:t>personnage</w:t>
      </w:r>
      <w:r w:rsidR="009C2B75">
        <w:t xml:space="preserve"> et : </w:t>
      </w:r>
      <w:r w:rsidR="008141A9">
        <w:t>devant la phrase pour comprendre qui parle.</w:t>
      </w:r>
      <w:r w:rsidR="00AB5280">
        <w:t xml:space="preserve"> Puis la méthode « </w:t>
      </w:r>
      <w:proofErr w:type="spellStart"/>
      <w:r w:rsidR="00AB5280">
        <w:t>sePresenter</w:t>
      </w:r>
      <w:proofErr w:type="spellEnd"/>
      <w:r w:rsidR="00AB5280">
        <w:t xml:space="preserve"> » </w:t>
      </w:r>
      <w:r w:rsidR="00EF5CC9">
        <w:t xml:space="preserve">va réutiliser </w:t>
      </w:r>
      <w:r w:rsidR="0075226B">
        <w:t>« parler » pour cette fois afficher le nom du per</w:t>
      </w:r>
      <w:r w:rsidR="000536D8">
        <w:t xml:space="preserve">sonnage et les : </w:t>
      </w:r>
      <w:r w:rsidR="00B91AE2">
        <w:t>avec à la suite une phrase par défaut qui va être complété par le</w:t>
      </w:r>
      <w:r w:rsidR="0083482C">
        <w:t xml:space="preserve"> </w:t>
      </w:r>
      <w:r w:rsidR="0083482C" w:rsidRPr="006F7C53">
        <w:rPr>
          <w:i/>
          <w:iCs/>
        </w:rPr>
        <w:t>nom</w:t>
      </w:r>
      <w:r w:rsidR="0083482C">
        <w:t xml:space="preserve"> et la </w:t>
      </w:r>
      <w:proofErr w:type="spellStart"/>
      <w:r w:rsidR="003E4AC7" w:rsidRPr="006F7C53">
        <w:rPr>
          <w:i/>
          <w:iCs/>
        </w:rPr>
        <w:t>personnalit</w:t>
      </w:r>
      <w:r w:rsidR="00A3787C" w:rsidRPr="006F7C53">
        <w:rPr>
          <w:i/>
          <w:iCs/>
        </w:rPr>
        <w:t>e</w:t>
      </w:r>
      <w:proofErr w:type="spellEnd"/>
      <w:r w:rsidR="00A3787C">
        <w:t xml:space="preserve"> </w:t>
      </w:r>
      <w:r w:rsidR="006F7C53">
        <w:t>du personnage</w:t>
      </w:r>
      <w:r w:rsidR="0071288F">
        <w:t>.</w:t>
      </w:r>
    </w:p>
    <w:p w14:paraId="22A74425" w14:textId="5F508C12" w:rsidR="00A6145A" w:rsidRDefault="00EB6F68" w:rsidP="00EA5CEA">
      <w:pPr>
        <w:pStyle w:val="Titre2"/>
        <w:jc w:val="both"/>
      </w:pPr>
      <w:bookmarkStart w:id="7" w:name="_Toc119078017"/>
      <w:r w:rsidRPr="00797BFC">
        <w:rPr>
          <w:noProof/>
        </w:rPr>
        <w:drawing>
          <wp:anchor distT="0" distB="0" distL="114300" distR="114300" simplePos="0" relativeHeight="251658254" behindDoc="0" locked="0" layoutInCell="1" allowOverlap="1" wp14:anchorId="344200D6" wp14:editId="7312B637">
            <wp:simplePos x="0" y="0"/>
            <wp:positionH relativeFrom="margin">
              <wp:align>center</wp:align>
            </wp:positionH>
            <wp:positionV relativeFrom="page">
              <wp:posOffset>7636419</wp:posOffset>
            </wp:positionV>
            <wp:extent cx="4301490" cy="1344295"/>
            <wp:effectExtent l="0" t="0" r="3810" b="8255"/>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301490" cy="1344295"/>
                    </a:xfrm>
                    <a:prstGeom prst="rect">
                      <a:avLst/>
                    </a:prstGeom>
                  </pic:spPr>
                </pic:pic>
              </a:graphicData>
            </a:graphic>
            <wp14:sizeRelH relativeFrom="margin">
              <wp14:pctWidth>0</wp14:pctWidth>
            </wp14:sizeRelH>
            <wp14:sizeRelV relativeFrom="margin">
              <wp14:pctHeight>0</wp14:pctHeight>
            </wp14:sizeRelV>
          </wp:anchor>
        </w:drawing>
      </w:r>
      <w:r w:rsidR="00A6145A">
        <w:tab/>
        <w:t>Suspect</w:t>
      </w:r>
      <w:bookmarkEnd w:id="7"/>
    </w:p>
    <w:p w14:paraId="60302D13" w14:textId="09085294" w:rsidR="00797BFC" w:rsidRPr="00797BFC" w:rsidRDefault="00AB1BB0" w:rsidP="00D541DD">
      <w:pPr>
        <w:jc w:val="both"/>
      </w:pPr>
      <w:r>
        <w:tab/>
      </w:r>
      <w:r w:rsidR="00565703">
        <w:t xml:space="preserve">Dans ce constructeur, </w:t>
      </w:r>
      <w:r w:rsidR="00117C88">
        <w:t xml:space="preserve">on utilise </w:t>
      </w:r>
      <w:r w:rsidR="00647669">
        <w:t xml:space="preserve">le constructeur </w:t>
      </w:r>
      <w:r w:rsidR="00DB3E32">
        <w:t>« </w:t>
      </w:r>
      <w:proofErr w:type="gramStart"/>
      <w:r w:rsidR="008A540A">
        <w:t>super</w:t>
      </w:r>
      <w:r w:rsidR="00DB3E32">
        <w:t>(</w:t>
      </w:r>
      <w:proofErr w:type="gramEnd"/>
      <w:r w:rsidR="00DB3E32">
        <w:t>) » pour pouvoir récupérer les paramètre de la classe mère « Personnage »</w:t>
      </w:r>
      <w:r w:rsidR="0027534E">
        <w:t>. Cela sert à pouvoir</w:t>
      </w:r>
      <w:r w:rsidR="00647669">
        <w:t xml:space="preserve"> les initialiser et</w:t>
      </w:r>
      <w:r w:rsidR="0027534E">
        <w:t xml:space="preserve"> le</w:t>
      </w:r>
      <w:r w:rsidR="00881EC3">
        <w:t>s utiliser dans « Suspect ».</w:t>
      </w:r>
      <w:r w:rsidR="008D3F2E">
        <w:t xml:space="preserve"> De plus, on utilise « </w:t>
      </w:r>
      <w:proofErr w:type="spellStart"/>
      <w:proofErr w:type="gramStart"/>
      <w:r w:rsidR="008D3F2E">
        <w:t>this.alibi</w:t>
      </w:r>
      <w:proofErr w:type="spellEnd"/>
      <w:proofErr w:type="gramEnd"/>
      <w:r w:rsidR="008D3F2E">
        <w:t> »</w:t>
      </w:r>
      <w:r w:rsidR="00C37C82">
        <w:t xml:space="preserve"> pour faire la différence entre </w:t>
      </w:r>
      <w:r w:rsidR="00910B74">
        <w:t>le paramètre</w:t>
      </w:r>
      <w:r w:rsidR="00837D37">
        <w:t xml:space="preserve"> et la </w:t>
      </w:r>
      <w:r w:rsidR="005D7F98">
        <w:t>variable globale</w:t>
      </w:r>
      <w:r w:rsidR="0070066E">
        <w:t>.</w:t>
      </w:r>
    </w:p>
    <w:p w14:paraId="233EDF3A" w14:textId="2798147A" w:rsidR="00763B86" w:rsidRPr="00797BFC" w:rsidRDefault="00EB6F68" w:rsidP="00C31E90">
      <w:pPr>
        <w:spacing w:after="120"/>
        <w:jc w:val="both"/>
      </w:pPr>
      <w:r w:rsidRPr="00763B86">
        <w:rPr>
          <w:noProof/>
        </w:rPr>
        <w:lastRenderedPageBreak/>
        <w:drawing>
          <wp:anchor distT="0" distB="0" distL="114300" distR="114300" simplePos="0" relativeHeight="251658255" behindDoc="0" locked="0" layoutInCell="1" allowOverlap="1" wp14:anchorId="3026BFE3" wp14:editId="105661E4">
            <wp:simplePos x="0" y="0"/>
            <wp:positionH relativeFrom="margin">
              <wp:align>center</wp:align>
            </wp:positionH>
            <wp:positionV relativeFrom="page">
              <wp:posOffset>958941</wp:posOffset>
            </wp:positionV>
            <wp:extent cx="4998720" cy="1884680"/>
            <wp:effectExtent l="0" t="0" r="0" b="1270"/>
            <wp:wrapTopAndBottom/>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998720" cy="1884680"/>
                    </a:xfrm>
                    <a:prstGeom prst="rect">
                      <a:avLst/>
                    </a:prstGeom>
                  </pic:spPr>
                </pic:pic>
              </a:graphicData>
            </a:graphic>
            <wp14:sizeRelH relativeFrom="margin">
              <wp14:pctWidth>0</wp14:pctWidth>
            </wp14:sizeRelH>
            <wp14:sizeRelV relativeFrom="margin">
              <wp14:pctHeight>0</wp14:pctHeight>
            </wp14:sizeRelV>
          </wp:anchor>
        </w:drawing>
      </w:r>
      <w:r w:rsidR="00763B86">
        <w:tab/>
        <w:t xml:space="preserve">L’accesseur </w:t>
      </w:r>
      <w:r w:rsidR="00075F75">
        <w:t>« </w:t>
      </w:r>
      <w:proofErr w:type="spellStart"/>
      <w:proofErr w:type="gramStart"/>
      <w:r w:rsidR="00075F75">
        <w:t>getAlibi</w:t>
      </w:r>
      <w:proofErr w:type="spellEnd"/>
      <w:r w:rsidR="00DD7158">
        <w:t>(</w:t>
      </w:r>
      <w:proofErr w:type="gramEnd"/>
      <w:r w:rsidR="00DD7158">
        <w:t>) » ne sert qu’</w:t>
      </w:r>
      <w:r w:rsidR="00F42292">
        <w:t>à</w:t>
      </w:r>
      <w:r w:rsidR="00DD7158">
        <w:t xml:space="preserve"> ren</w:t>
      </w:r>
      <w:r w:rsidR="00187ABA">
        <w:t>voyer l’alibi</w:t>
      </w:r>
      <w:r w:rsidR="007017B3">
        <w:t xml:space="preserve">, qui est utiliser par la suite dans </w:t>
      </w:r>
      <w:r w:rsidR="00A3156F">
        <w:t>la méthode</w:t>
      </w:r>
      <w:r w:rsidR="00921B92">
        <w:t xml:space="preserve"> « excuse</w:t>
      </w:r>
      <w:r w:rsidR="00187DD2">
        <w:t xml:space="preserve"> ». Cette méthode </w:t>
      </w:r>
      <w:r w:rsidR="00831450">
        <w:t>réu</w:t>
      </w:r>
      <w:r w:rsidR="00B3006A">
        <w:t>tilise la méthode « parler</w:t>
      </w:r>
      <w:r w:rsidR="001E09E4">
        <w:t> »</w:t>
      </w:r>
      <w:r w:rsidR="00EC676F">
        <w:t>, qui est hérité de « Personnage</w:t>
      </w:r>
      <w:r w:rsidR="0069522B">
        <w:t> »,</w:t>
      </w:r>
      <w:r w:rsidR="00323FA3">
        <w:t xml:space="preserve"> et </w:t>
      </w:r>
      <w:r w:rsidR="006E77D9">
        <w:t>présente un début de phrase par défaut suivi de l’alibi du personnage.</w:t>
      </w:r>
    </w:p>
    <w:p w14:paraId="4884199C" w14:textId="7B197EBD" w:rsidR="00A6145A" w:rsidRDefault="004556FE" w:rsidP="00EA5CEA">
      <w:pPr>
        <w:pStyle w:val="Titre2"/>
        <w:jc w:val="both"/>
      </w:pPr>
      <w:bookmarkStart w:id="8" w:name="_Toc119078018"/>
      <w:r w:rsidRPr="005E613C">
        <w:rPr>
          <w:noProof/>
        </w:rPr>
        <w:drawing>
          <wp:anchor distT="0" distB="0" distL="114300" distR="114300" simplePos="0" relativeHeight="251658256" behindDoc="0" locked="0" layoutInCell="1" allowOverlap="1" wp14:anchorId="2446C55F" wp14:editId="6ADBC1AD">
            <wp:simplePos x="0" y="0"/>
            <wp:positionH relativeFrom="margin">
              <wp:align>center</wp:align>
            </wp:positionH>
            <wp:positionV relativeFrom="page">
              <wp:posOffset>4021001</wp:posOffset>
            </wp:positionV>
            <wp:extent cx="5207635" cy="1514475"/>
            <wp:effectExtent l="0" t="0" r="0" b="9525"/>
            <wp:wrapTopAndBottom/>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207635" cy="1514475"/>
                    </a:xfrm>
                    <a:prstGeom prst="rect">
                      <a:avLst/>
                    </a:prstGeom>
                  </pic:spPr>
                </pic:pic>
              </a:graphicData>
            </a:graphic>
            <wp14:sizeRelH relativeFrom="margin">
              <wp14:pctWidth>0</wp14:pctWidth>
            </wp14:sizeRelH>
            <wp14:sizeRelV relativeFrom="margin">
              <wp14:pctHeight>0</wp14:pctHeight>
            </wp14:sizeRelV>
          </wp:anchor>
        </w:drawing>
      </w:r>
      <w:r w:rsidR="00A6145A">
        <w:tab/>
        <w:t>Coupable</w:t>
      </w:r>
      <w:bookmarkEnd w:id="8"/>
    </w:p>
    <w:p w14:paraId="44013EB7" w14:textId="7DD3AC12" w:rsidR="005E613C" w:rsidRDefault="00950F25" w:rsidP="00C31E90">
      <w:pPr>
        <w:spacing w:after="120"/>
        <w:jc w:val="both"/>
      </w:pPr>
      <w:r w:rsidRPr="0013396A">
        <w:rPr>
          <w:noProof/>
        </w:rPr>
        <w:drawing>
          <wp:anchor distT="0" distB="0" distL="114300" distR="114300" simplePos="0" relativeHeight="251658257" behindDoc="0" locked="0" layoutInCell="1" allowOverlap="1" wp14:anchorId="654A7EAD" wp14:editId="569A9B3F">
            <wp:simplePos x="0" y="0"/>
            <wp:positionH relativeFrom="margin">
              <wp:align>center</wp:align>
            </wp:positionH>
            <wp:positionV relativeFrom="page">
              <wp:posOffset>6336030</wp:posOffset>
            </wp:positionV>
            <wp:extent cx="6659880" cy="426720"/>
            <wp:effectExtent l="0" t="0" r="762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59880" cy="426720"/>
                    </a:xfrm>
                    <a:prstGeom prst="rect">
                      <a:avLst/>
                    </a:prstGeom>
                  </pic:spPr>
                </pic:pic>
              </a:graphicData>
            </a:graphic>
            <wp14:sizeRelH relativeFrom="margin">
              <wp14:pctWidth>0</wp14:pctWidth>
            </wp14:sizeRelH>
            <wp14:sizeRelV relativeFrom="margin">
              <wp14:pctHeight>0</wp14:pctHeight>
            </wp14:sizeRelV>
          </wp:anchor>
        </w:drawing>
      </w:r>
      <w:r w:rsidR="005E613C">
        <w:tab/>
        <w:t>On cr</w:t>
      </w:r>
      <w:r w:rsidR="00D57424">
        <w:t xml:space="preserve">ée le constructeur de la classe </w:t>
      </w:r>
      <w:r w:rsidR="00FE6313">
        <w:t>« Coupable »</w:t>
      </w:r>
      <w:r w:rsidR="00865256">
        <w:t>. On réu</w:t>
      </w:r>
      <w:r w:rsidR="00727DEB">
        <w:t xml:space="preserve">tilise </w:t>
      </w:r>
      <w:r w:rsidR="0098185C">
        <w:t xml:space="preserve">le constructeur </w:t>
      </w:r>
      <w:r w:rsidR="00405345">
        <w:t>« super »</w:t>
      </w:r>
      <w:r w:rsidR="0098185C">
        <w:t xml:space="preserve"> de la classe mère </w:t>
      </w:r>
      <w:r w:rsidR="00E318B8">
        <w:t>« Suspect »</w:t>
      </w:r>
      <w:r w:rsidR="00405345">
        <w:t xml:space="preserve"> et « </w:t>
      </w:r>
      <w:proofErr w:type="spellStart"/>
      <w:r w:rsidR="00405345">
        <w:t>this</w:t>
      </w:r>
      <w:proofErr w:type="spellEnd"/>
      <w:r w:rsidR="00405345">
        <w:t> </w:t>
      </w:r>
      <w:r w:rsidR="00E318B8">
        <w:t xml:space="preserve">». </w:t>
      </w:r>
      <w:r w:rsidR="00CE50A0">
        <w:t>On utilise également la fonction</w:t>
      </w:r>
      <w:r w:rsidR="00945098">
        <w:t xml:space="preserve"> « </w:t>
      </w:r>
      <w:proofErr w:type="spellStart"/>
      <w:proofErr w:type="gramStart"/>
      <w:r w:rsidR="00945098">
        <w:t>sePresenter</w:t>
      </w:r>
      <w:proofErr w:type="spellEnd"/>
      <w:r w:rsidR="00C0296D">
        <w:t>(</w:t>
      </w:r>
      <w:proofErr w:type="gramEnd"/>
      <w:r w:rsidR="00C0296D">
        <w:t xml:space="preserve">) » qui vient </w:t>
      </w:r>
      <w:r w:rsidR="002C0AD5">
        <w:t>de l’héritage de « Suspect » qui a elle-même hérité de « Personnage ».</w:t>
      </w:r>
    </w:p>
    <w:p w14:paraId="4FA10852" w14:textId="77777777" w:rsidR="00627223" w:rsidRDefault="00F564C3" w:rsidP="00690499">
      <w:pPr>
        <w:spacing w:after="120"/>
        <w:ind w:firstLine="720"/>
        <w:jc w:val="both"/>
      </w:pPr>
      <w:r w:rsidRPr="00757D6D">
        <w:rPr>
          <w:noProof/>
        </w:rPr>
        <w:drawing>
          <wp:anchor distT="0" distB="0" distL="114300" distR="114300" simplePos="0" relativeHeight="251658258" behindDoc="0" locked="0" layoutInCell="1" allowOverlap="1" wp14:anchorId="1C8822A3" wp14:editId="18940E98">
            <wp:simplePos x="0" y="0"/>
            <wp:positionH relativeFrom="margin">
              <wp:align>center</wp:align>
            </wp:positionH>
            <wp:positionV relativeFrom="paragraph">
              <wp:posOffset>1283789</wp:posOffset>
            </wp:positionV>
            <wp:extent cx="4326255" cy="1262380"/>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326255" cy="1262380"/>
                    </a:xfrm>
                    <a:prstGeom prst="rect">
                      <a:avLst/>
                    </a:prstGeom>
                  </pic:spPr>
                </pic:pic>
              </a:graphicData>
            </a:graphic>
            <wp14:sizeRelH relativeFrom="margin">
              <wp14:pctWidth>0</wp14:pctWidth>
            </wp14:sizeRelH>
            <wp14:sizeRelV relativeFrom="margin">
              <wp14:pctHeight>0</wp14:pctHeight>
            </wp14:sizeRelV>
          </wp:anchor>
        </w:drawing>
      </w:r>
      <w:r w:rsidR="000E377C">
        <w:t>Cette méthode réutilise la méthode « parler »</w:t>
      </w:r>
      <w:r w:rsidR="00B6242E">
        <w:t xml:space="preserve"> avec une autre phrase par défaut et utilise aussi le paramètre « </w:t>
      </w:r>
      <w:proofErr w:type="spellStart"/>
      <w:proofErr w:type="gramStart"/>
      <w:r w:rsidR="00B6242E">
        <w:t>this.f</w:t>
      </w:r>
      <w:r w:rsidR="005C0840">
        <w:t>aceCach</w:t>
      </w:r>
      <w:r w:rsidR="00F645F2">
        <w:t>e</w:t>
      </w:r>
      <w:proofErr w:type="spellEnd"/>
      <w:proofErr w:type="gramEnd"/>
      <w:r w:rsidR="00F645F2">
        <w:t> »</w:t>
      </w:r>
      <w:r w:rsidR="008106E7">
        <w:t xml:space="preserve"> qui permet au</w:t>
      </w:r>
      <w:r w:rsidR="00783E69">
        <w:t xml:space="preserve">x coupables de </w:t>
      </w:r>
      <w:r w:rsidR="00EC77C8">
        <w:t>donner les raisons de leurs actions.</w:t>
      </w:r>
    </w:p>
    <w:p w14:paraId="3A04BD7A" w14:textId="7A9A75AA" w:rsidR="00FC6E0B" w:rsidRDefault="00084BFF" w:rsidP="00690499">
      <w:pPr>
        <w:spacing w:after="120"/>
        <w:ind w:firstLine="720"/>
        <w:jc w:val="both"/>
      </w:pPr>
      <w:r w:rsidRPr="00FC6E0B">
        <w:rPr>
          <w:noProof/>
        </w:rPr>
        <w:lastRenderedPageBreak/>
        <w:drawing>
          <wp:anchor distT="0" distB="0" distL="114300" distR="114300" simplePos="0" relativeHeight="251658243" behindDoc="0" locked="0" layoutInCell="1" allowOverlap="1" wp14:anchorId="1C861732" wp14:editId="0E2925A4">
            <wp:simplePos x="0" y="0"/>
            <wp:positionH relativeFrom="margin">
              <wp:align>left</wp:align>
            </wp:positionH>
            <wp:positionV relativeFrom="paragraph">
              <wp:posOffset>721360</wp:posOffset>
            </wp:positionV>
            <wp:extent cx="5951220" cy="2232025"/>
            <wp:effectExtent l="0" t="0" r="0" b="0"/>
            <wp:wrapTopAndBottom/>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951220" cy="2232025"/>
                    </a:xfrm>
                    <a:prstGeom prst="rect">
                      <a:avLst/>
                    </a:prstGeom>
                  </pic:spPr>
                </pic:pic>
              </a:graphicData>
            </a:graphic>
          </wp:anchor>
        </w:drawing>
      </w:r>
      <w:r w:rsidR="0048793D">
        <w:t>« </w:t>
      </w:r>
      <w:proofErr w:type="gramStart"/>
      <w:r w:rsidR="0048793D">
        <w:t>fuite</w:t>
      </w:r>
      <w:proofErr w:type="gramEnd"/>
      <w:r w:rsidR="0048793D">
        <w:t> »</w:t>
      </w:r>
      <w:r w:rsidR="000011A4">
        <w:t xml:space="preserve"> permet de </w:t>
      </w:r>
      <w:r w:rsidR="00184492">
        <w:t xml:space="preserve">faire éprouver </w:t>
      </w:r>
      <w:r w:rsidR="008D1941">
        <w:t xml:space="preserve">l’émotion </w:t>
      </w:r>
      <w:r w:rsidR="005B379B">
        <w:t>déception</w:t>
      </w:r>
      <w:r w:rsidR="008D1941">
        <w:t xml:space="preserve"> au</w:t>
      </w:r>
      <w:r w:rsidR="00195DDD">
        <w:t xml:space="preserve"> coupable qui appel</w:t>
      </w:r>
      <w:r w:rsidR="00D201D2">
        <w:t>le</w:t>
      </w:r>
      <w:r w:rsidR="00195DDD">
        <w:t xml:space="preserve"> cette méthode</w:t>
      </w:r>
      <w:r w:rsidR="00AE695B">
        <w:t xml:space="preserve"> et l’affiche grâce à la</w:t>
      </w:r>
      <w:r w:rsidR="009F6E88">
        <w:t xml:space="preserve"> méthode « parler »</w:t>
      </w:r>
      <w:r w:rsidR="00EE590F">
        <w:t xml:space="preserve">. Puis, grâce à cette même méthode, </w:t>
      </w:r>
      <w:r w:rsidR="00FE2605">
        <w:t xml:space="preserve">on affiche une petite </w:t>
      </w:r>
      <w:r w:rsidR="00F72D58">
        <w:t xml:space="preserve">phrase pour </w:t>
      </w:r>
      <w:r w:rsidR="00FC6E0B">
        <w:t>habiller</w:t>
      </w:r>
      <w:r w:rsidR="00CF4F40">
        <w:t xml:space="preserve"> l’action.</w:t>
      </w:r>
    </w:p>
    <w:p w14:paraId="5BB0191D" w14:textId="1B7C073C" w:rsidR="00FC6E0B" w:rsidRPr="005E613C" w:rsidRDefault="004E3560" w:rsidP="003E6204">
      <w:pPr>
        <w:spacing w:after="120"/>
        <w:jc w:val="both"/>
      </w:pPr>
      <w:r>
        <w:tab/>
      </w:r>
      <w:r w:rsidR="00B04618">
        <w:t xml:space="preserve">Ici nous avons un </w:t>
      </w:r>
      <w:proofErr w:type="spellStart"/>
      <w:r w:rsidR="00B04618">
        <w:t>over</w:t>
      </w:r>
      <w:r w:rsidR="00D44406">
        <w:t>loading</w:t>
      </w:r>
      <w:proofErr w:type="spellEnd"/>
      <w:r w:rsidR="00D44406">
        <w:t xml:space="preserve"> car nous avons deux </w:t>
      </w:r>
      <w:r w:rsidR="00782DB6">
        <w:t>méthodes</w:t>
      </w:r>
      <w:r w:rsidR="00D44406">
        <w:t xml:space="preserve"> </w:t>
      </w:r>
      <w:r w:rsidR="00C03B20">
        <w:t>de même nom « </w:t>
      </w:r>
      <w:proofErr w:type="spellStart"/>
      <w:r w:rsidR="006F1219">
        <w:t>joueFlute</w:t>
      </w:r>
      <w:proofErr w:type="spellEnd"/>
      <w:r w:rsidR="006F1219">
        <w:t> »</w:t>
      </w:r>
      <w:r w:rsidR="001F1488">
        <w:t xml:space="preserve">. Leur </w:t>
      </w:r>
      <w:r w:rsidR="00C14D37">
        <w:t>miss</w:t>
      </w:r>
      <w:r w:rsidR="00D03C64">
        <w:t xml:space="preserve">ion est la même, changer la valeur du </w:t>
      </w:r>
      <w:proofErr w:type="spellStart"/>
      <w:r w:rsidR="00D03C64">
        <w:t>boole</w:t>
      </w:r>
      <w:r w:rsidR="002328A7">
        <w:t>en</w:t>
      </w:r>
      <w:proofErr w:type="spellEnd"/>
      <w:r w:rsidR="002328A7">
        <w:t xml:space="preserve"> « </w:t>
      </w:r>
      <w:proofErr w:type="spellStart"/>
      <w:r w:rsidR="002328A7">
        <w:t>mechant</w:t>
      </w:r>
      <w:proofErr w:type="spellEnd"/>
      <w:r w:rsidR="002328A7">
        <w:t xml:space="preserve"> » en </w:t>
      </w:r>
      <w:proofErr w:type="spellStart"/>
      <w:r w:rsidR="002328A7">
        <w:t>true</w:t>
      </w:r>
      <w:proofErr w:type="spellEnd"/>
      <w:r w:rsidR="009D78D4">
        <w:t xml:space="preserve">. Cependant, l’une va le faire pour le personnage de </w:t>
      </w:r>
      <w:r w:rsidR="00F74807">
        <w:t xml:space="preserve">type Animal, et l’autre pour le type </w:t>
      </w:r>
      <w:proofErr w:type="spellStart"/>
      <w:r w:rsidR="00CC43BB">
        <w:t>D</w:t>
      </w:r>
      <w:r w:rsidR="00F74807">
        <w:t>etect</w:t>
      </w:r>
      <w:r w:rsidR="00CC43BB">
        <w:t>iveAnimal</w:t>
      </w:r>
      <w:proofErr w:type="spellEnd"/>
      <w:r w:rsidR="00CC43BB">
        <w:t xml:space="preserve">. Pour cela, </w:t>
      </w:r>
      <w:r w:rsidR="004F1D4E">
        <w:t>J</w:t>
      </w:r>
      <w:r w:rsidR="00FD7225">
        <w:t xml:space="preserve">ava va comprendre quelle méthode </w:t>
      </w:r>
      <w:r w:rsidR="00D44202">
        <w:t>utilisée</w:t>
      </w:r>
      <w:r w:rsidR="00FE4E9B">
        <w:t xml:space="preserve"> par rapport aux paramè</w:t>
      </w:r>
      <w:r w:rsidR="00F95699">
        <w:t xml:space="preserve">tres </w:t>
      </w:r>
      <w:r w:rsidR="00D85FFE">
        <w:t>qu’on lui donne.</w:t>
      </w:r>
    </w:p>
    <w:p w14:paraId="05A776D1" w14:textId="5B967F58" w:rsidR="00A6145A" w:rsidRDefault="001261B4" w:rsidP="00EA5CEA">
      <w:pPr>
        <w:pStyle w:val="Titre2"/>
        <w:jc w:val="both"/>
      </w:pPr>
      <w:bookmarkStart w:id="9" w:name="_Toc119078019"/>
      <w:r w:rsidRPr="001261B4">
        <w:rPr>
          <w:noProof/>
        </w:rPr>
        <w:drawing>
          <wp:anchor distT="0" distB="0" distL="114300" distR="114300" simplePos="0" relativeHeight="251659283" behindDoc="0" locked="0" layoutInCell="1" allowOverlap="1" wp14:anchorId="1CD9326A" wp14:editId="3DC73C0D">
            <wp:simplePos x="0" y="0"/>
            <wp:positionH relativeFrom="margin">
              <wp:align>center</wp:align>
            </wp:positionH>
            <wp:positionV relativeFrom="paragraph">
              <wp:posOffset>320403</wp:posOffset>
            </wp:positionV>
            <wp:extent cx="4272915" cy="1901190"/>
            <wp:effectExtent l="0" t="0" r="0" b="3810"/>
            <wp:wrapTopAndBottom/>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272915" cy="1901190"/>
                    </a:xfrm>
                    <a:prstGeom prst="rect">
                      <a:avLst/>
                    </a:prstGeom>
                  </pic:spPr>
                </pic:pic>
              </a:graphicData>
            </a:graphic>
            <wp14:sizeRelH relativeFrom="margin">
              <wp14:pctWidth>0</wp14:pctWidth>
            </wp14:sizeRelH>
            <wp14:sizeRelV relativeFrom="margin">
              <wp14:pctHeight>0</wp14:pctHeight>
            </wp14:sizeRelV>
          </wp:anchor>
        </w:drawing>
      </w:r>
      <w:r w:rsidR="00A6145A">
        <w:tab/>
        <w:t>Innocent</w:t>
      </w:r>
      <w:bookmarkEnd w:id="9"/>
    </w:p>
    <w:p w14:paraId="5440582C" w14:textId="57E61813" w:rsidR="00C21123" w:rsidRDefault="000400C8" w:rsidP="000434BB">
      <w:pPr>
        <w:jc w:val="both"/>
      </w:pPr>
      <w:r w:rsidRPr="006E1976">
        <w:rPr>
          <w:i/>
          <w:iCs/>
          <w:noProof/>
        </w:rPr>
        <w:drawing>
          <wp:anchor distT="0" distB="0" distL="114300" distR="114300" simplePos="0" relativeHeight="251662355" behindDoc="0" locked="0" layoutInCell="1" allowOverlap="1" wp14:anchorId="231DD9B9" wp14:editId="31366679">
            <wp:simplePos x="0" y="0"/>
            <wp:positionH relativeFrom="margin">
              <wp:align>center</wp:align>
            </wp:positionH>
            <wp:positionV relativeFrom="paragraph">
              <wp:posOffset>3505019</wp:posOffset>
            </wp:positionV>
            <wp:extent cx="4888230" cy="911225"/>
            <wp:effectExtent l="0" t="0" r="7620" b="3175"/>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88230" cy="911225"/>
                    </a:xfrm>
                    <a:prstGeom prst="rect">
                      <a:avLst/>
                    </a:prstGeom>
                  </pic:spPr>
                </pic:pic>
              </a:graphicData>
            </a:graphic>
            <wp14:sizeRelH relativeFrom="margin">
              <wp14:pctWidth>0</wp14:pctWidth>
            </wp14:sizeRelH>
            <wp14:sizeRelV relativeFrom="margin">
              <wp14:pctHeight>0</wp14:pctHeight>
            </wp14:sizeRelV>
          </wp:anchor>
        </w:drawing>
      </w:r>
      <w:r w:rsidRPr="00C231F4">
        <w:rPr>
          <w:noProof/>
        </w:rPr>
        <w:drawing>
          <wp:anchor distT="0" distB="0" distL="114300" distR="114300" simplePos="0" relativeHeight="251660307" behindDoc="0" locked="0" layoutInCell="1" allowOverlap="1" wp14:anchorId="6A19047F" wp14:editId="00C72646">
            <wp:simplePos x="0" y="0"/>
            <wp:positionH relativeFrom="margin">
              <wp:align>center</wp:align>
            </wp:positionH>
            <wp:positionV relativeFrom="paragraph">
              <wp:posOffset>2400119</wp:posOffset>
            </wp:positionV>
            <wp:extent cx="5145405" cy="977265"/>
            <wp:effectExtent l="0" t="0" r="0" b="0"/>
            <wp:wrapTopAndBottom/>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145405" cy="977265"/>
                    </a:xfrm>
                    <a:prstGeom prst="rect">
                      <a:avLst/>
                    </a:prstGeom>
                  </pic:spPr>
                </pic:pic>
              </a:graphicData>
            </a:graphic>
            <wp14:sizeRelH relativeFrom="margin">
              <wp14:pctWidth>0</wp14:pctWidth>
            </wp14:sizeRelH>
            <wp14:sizeRelV relativeFrom="margin">
              <wp14:pctHeight>0</wp14:pctHeight>
            </wp14:sizeRelV>
          </wp:anchor>
        </w:drawing>
      </w:r>
      <w:r w:rsidR="00C67929">
        <w:tab/>
      </w:r>
      <w:r w:rsidR="00886478">
        <w:t xml:space="preserve">On </w:t>
      </w:r>
      <w:r w:rsidR="008570C3">
        <w:t>a la classe « Innocent » qui hérite</w:t>
      </w:r>
      <w:r w:rsidR="00C442BA">
        <w:t xml:space="preserve"> de « Suspect »</w:t>
      </w:r>
      <w:r w:rsidR="0003480C">
        <w:t xml:space="preserve">. </w:t>
      </w:r>
      <w:r w:rsidR="00DA7D09">
        <w:t>On a également le constructeur qui est créer de la même manière que les classes précédentes.</w:t>
      </w:r>
      <w:r w:rsidR="00E1731F">
        <w:tab/>
      </w:r>
    </w:p>
    <w:p w14:paraId="498E7E8F" w14:textId="1ECC5713" w:rsidR="0090340E" w:rsidRDefault="008B73A7" w:rsidP="009F6C1A">
      <w:pPr>
        <w:ind w:firstLine="720"/>
        <w:jc w:val="both"/>
      </w:pPr>
      <w:r>
        <w:rPr>
          <w:noProof/>
        </w:rPr>
        <w:lastRenderedPageBreak/>
        <w:drawing>
          <wp:anchor distT="0" distB="0" distL="114300" distR="114300" simplePos="0" relativeHeight="251697171" behindDoc="0" locked="0" layoutInCell="1" allowOverlap="1" wp14:anchorId="6CC59806" wp14:editId="39F104E4">
            <wp:simplePos x="0" y="0"/>
            <wp:positionH relativeFrom="column">
              <wp:posOffset>88236</wp:posOffset>
            </wp:positionH>
            <wp:positionV relativeFrom="paragraph">
              <wp:posOffset>572770</wp:posOffset>
            </wp:positionV>
            <wp:extent cx="5951220" cy="1398270"/>
            <wp:effectExtent l="0" t="0" r="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951220" cy="1398270"/>
                    </a:xfrm>
                    <a:prstGeom prst="rect">
                      <a:avLst/>
                    </a:prstGeom>
                  </pic:spPr>
                </pic:pic>
              </a:graphicData>
            </a:graphic>
          </wp:anchor>
        </w:drawing>
      </w:r>
      <w:r w:rsidR="00E1731F">
        <w:t>Ce</w:t>
      </w:r>
      <w:r w:rsidR="00C21123">
        <w:t>s</w:t>
      </w:r>
      <w:r w:rsidR="00E1731F">
        <w:t xml:space="preserve"> méthode</w:t>
      </w:r>
      <w:r w:rsidR="00C21123">
        <w:t>s</w:t>
      </w:r>
      <w:r w:rsidR="008F3F8B">
        <w:t xml:space="preserve"> « remerciement</w:t>
      </w:r>
      <w:r w:rsidR="00EC4123">
        <w:t> »</w:t>
      </w:r>
      <w:r w:rsidR="00C21123">
        <w:t xml:space="preserve"> et « inquiétude »</w:t>
      </w:r>
      <w:r w:rsidR="00E1731F">
        <w:t xml:space="preserve"> agi</w:t>
      </w:r>
      <w:r w:rsidR="00C21123">
        <w:t>ssent</w:t>
      </w:r>
      <w:r w:rsidR="00E1731F">
        <w:t xml:space="preserve"> de la même façon que </w:t>
      </w:r>
      <w:r w:rsidR="00503CDC">
        <w:t>« fuite » de la classe « Coupable »</w:t>
      </w:r>
      <w:r w:rsidR="00F57467">
        <w:t xml:space="preserve"> en énonçant une phrase par défaut, puis le sentiment </w:t>
      </w:r>
      <w:r w:rsidR="00330577" w:rsidRPr="00330577">
        <w:rPr>
          <w:i/>
          <w:iCs/>
        </w:rPr>
        <w:t>Joie</w:t>
      </w:r>
      <w:r w:rsidR="00FD0722">
        <w:t xml:space="preserve"> ou </w:t>
      </w:r>
      <w:r w:rsidR="00FD0722">
        <w:rPr>
          <w:i/>
          <w:iCs/>
        </w:rPr>
        <w:t>Inquiet</w:t>
      </w:r>
      <w:r w:rsidR="00330577">
        <w:t>.</w:t>
      </w:r>
    </w:p>
    <w:p w14:paraId="578E67B5" w14:textId="72576BB8" w:rsidR="008B73A7" w:rsidRDefault="008B73A7" w:rsidP="009F6C1A">
      <w:pPr>
        <w:ind w:firstLine="720"/>
        <w:jc w:val="both"/>
      </w:pPr>
    </w:p>
    <w:p w14:paraId="1345478F" w14:textId="347EEB87" w:rsidR="00A949C3" w:rsidRPr="00EF0D23" w:rsidRDefault="00FE6F86" w:rsidP="00DD595F">
      <w:pPr>
        <w:spacing w:after="120"/>
        <w:jc w:val="both"/>
      </w:pPr>
      <w:r>
        <w:tab/>
        <w:t>« </w:t>
      </w:r>
      <w:r w:rsidR="00A24152">
        <w:t>Nourrir »</w:t>
      </w:r>
      <w:r w:rsidR="00AC6C9C">
        <w:t xml:space="preserve"> sert, comme son nom l’indique, à nourrir </w:t>
      </w:r>
      <w:proofErr w:type="spellStart"/>
      <w:r w:rsidR="00455AF7">
        <w:t>S</w:t>
      </w:r>
      <w:r w:rsidR="00901D4A">
        <w:t>cooby</w:t>
      </w:r>
      <w:proofErr w:type="spellEnd"/>
      <w:r w:rsidR="00901D4A">
        <w:t xml:space="preserve"> en lui donnant des </w:t>
      </w:r>
      <w:proofErr w:type="spellStart"/>
      <w:r w:rsidR="000C7B48">
        <w:rPr>
          <w:i/>
          <w:iCs/>
        </w:rPr>
        <w:t>scoobySnack</w:t>
      </w:r>
      <w:proofErr w:type="spellEnd"/>
      <w:r w:rsidR="00F17C8E">
        <w:t xml:space="preserve"> </w:t>
      </w:r>
      <w:r w:rsidR="00F12CA2">
        <w:t xml:space="preserve">définit plus haut dans la classe. </w:t>
      </w:r>
      <w:r w:rsidR="00540DD4">
        <w:t xml:space="preserve">On utilise </w:t>
      </w:r>
      <w:r w:rsidR="00B842A2">
        <w:t xml:space="preserve">la condition </w:t>
      </w:r>
      <w:r w:rsidR="0033085C">
        <w:rPr>
          <w:i/>
          <w:iCs/>
        </w:rPr>
        <w:t>if</w:t>
      </w:r>
      <w:r w:rsidR="009C49F9">
        <w:t xml:space="preserve"> pour voi</w:t>
      </w:r>
      <w:r w:rsidR="00BF6725">
        <w:t xml:space="preserve">r </w:t>
      </w:r>
      <w:r w:rsidR="006E18E4">
        <w:t>s’il</w:t>
      </w:r>
      <w:r w:rsidR="00F1401F">
        <w:t xml:space="preserve"> reste des </w:t>
      </w:r>
      <w:proofErr w:type="spellStart"/>
      <w:r w:rsidR="00F1401F">
        <w:rPr>
          <w:i/>
          <w:iCs/>
        </w:rPr>
        <w:t>scoobySnack</w:t>
      </w:r>
      <w:proofErr w:type="spellEnd"/>
      <w:r w:rsidR="00F1401F">
        <w:t xml:space="preserve"> en stock. Si </w:t>
      </w:r>
      <w:proofErr w:type="spellStart"/>
      <w:r w:rsidR="00AA44EF">
        <w:rPr>
          <w:i/>
          <w:iCs/>
        </w:rPr>
        <w:t>scoobySnack</w:t>
      </w:r>
      <w:proofErr w:type="spellEnd"/>
      <w:r w:rsidR="00EE236C">
        <w:rPr>
          <w:i/>
          <w:iCs/>
        </w:rPr>
        <w:t>==</w:t>
      </w:r>
      <w:r w:rsidR="005809CC">
        <w:rPr>
          <w:i/>
          <w:iCs/>
        </w:rPr>
        <w:t>0</w:t>
      </w:r>
      <w:r w:rsidR="00C12BB2">
        <w:t xml:space="preserve">, </w:t>
      </w:r>
      <w:r w:rsidR="00DE410C">
        <w:t xml:space="preserve">le personnage qui </w:t>
      </w:r>
      <w:r w:rsidR="00F35369">
        <w:t>appelle cette</w:t>
      </w:r>
      <w:r w:rsidR="000A4A2E">
        <w:t xml:space="preserve"> méthode</w:t>
      </w:r>
      <w:r w:rsidR="007F4DD7">
        <w:t xml:space="preserve"> dit </w:t>
      </w:r>
      <w:r w:rsidR="001A0759">
        <w:t>une phrase prédéfinie</w:t>
      </w:r>
      <w:r w:rsidR="007F4DD7">
        <w:t>. Sinon</w:t>
      </w:r>
      <w:r w:rsidR="001A0759">
        <w:t xml:space="preserve">, </w:t>
      </w:r>
      <w:r w:rsidR="00DC42C5">
        <w:t xml:space="preserve">il en donne un a </w:t>
      </w:r>
      <w:proofErr w:type="spellStart"/>
      <w:r w:rsidR="008B73A7">
        <w:t>S</w:t>
      </w:r>
      <w:r w:rsidR="00DC42C5">
        <w:t>cooby</w:t>
      </w:r>
      <w:proofErr w:type="spellEnd"/>
      <w:r w:rsidR="00DC42C5">
        <w:t xml:space="preserve"> </w:t>
      </w:r>
      <w:r w:rsidR="00EC4650">
        <w:t xml:space="preserve">et </w:t>
      </w:r>
      <w:r w:rsidR="008B575D">
        <w:t xml:space="preserve">affiche son </w:t>
      </w:r>
      <w:r w:rsidR="00EC4650">
        <w:t>stock diminu</w:t>
      </w:r>
      <w:r w:rsidR="00105BE4">
        <w:t>é</w:t>
      </w:r>
      <w:r w:rsidR="00951453">
        <w:t>.</w:t>
      </w:r>
      <w:r w:rsidR="007F4DD7">
        <w:t xml:space="preserve"> </w:t>
      </w:r>
    </w:p>
    <w:p w14:paraId="3584202F" w14:textId="3DE4EB88" w:rsidR="00A6145A" w:rsidRDefault="00DD595F" w:rsidP="00EA5CEA">
      <w:pPr>
        <w:pStyle w:val="Titre2"/>
        <w:jc w:val="both"/>
      </w:pPr>
      <w:bookmarkStart w:id="10" w:name="_Toc119078020"/>
      <w:r w:rsidRPr="00EF0D23">
        <w:rPr>
          <w:noProof/>
        </w:rPr>
        <w:drawing>
          <wp:anchor distT="0" distB="0" distL="114300" distR="114300" simplePos="0" relativeHeight="251663379" behindDoc="0" locked="0" layoutInCell="1" allowOverlap="1" wp14:anchorId="515C00D6" wp14:editId="7D6F7998">
            <wp:simplePos x="0" y="0"/>
            <wp:positionH relativeFrom="margin">
              <wp:align>center</wp:align>
            </wp:positionH>
            <wp:positionV relativeFrom="paragraph">
              <wp:posOffset>346801</wp:posOffset>
            </wp:positionV>
            <wp:extent cx="3931920" cy="1557020"/>
            <wp:effectExtent l="0" t="0" r="0" b="5080"/>
            <wp:wrapTopAndBottom/>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931920" cy="1557020"/>
                    </a:xfrm>
                    <a:prstGeom prst="rect">
                      <a:avLst/>
                    </a:prstGeom>
                  </pic:spPr>
                </pic:pic>
              </a:graphicData>
            </a:graphic>
            <wp14:sizeRelH relativeFrom="margin">
              <wp14:pctWidth>0</wp14:pctWidth>
            </wp14:sizeRelH>
            <wp14:sizeRelV relativeFrom="margin">
              <wp14:pctHeight>0</wp14:pctHeight>
            </wp14:sizeRelV>
          </wp:anchor>
        </w:drawing>
      </w:r>
      <w:r w:rsidR="00A6145A">
        <w:tab/>
        <w:t>Animal</w:t>
      </w:r>
      <w:bookmarkEnd w:id="10"/>
    </w:p>
    <w:p w14:paraId="71E934A7" w14:textId="34A04410" w:rsidR="00EF0D23" w:rsidRDefault="00AE6833" w:rsidP="00853000">
      <w:pPr>
        <w:jc w:val="both"/>
      </w:pPr>
      <w:r w:rsidRPr="00AB6252">
        <w:rPr>
          <w:noProof/>
        </w:rPr>
        <w:drawing>
          <wp:anchor distT="0" distB="0" distL="114300" distR="114300" simplePos="0" relativeHeight="251665427" behindDoc="0" locked="0" layoutInCell="1" allowOverlap="1" wp14:anchorId="146CBFD8" wp14:editId="47EC9331">
            <wp:simplePos x="0" y="0"/>
            <wp:positionH relativeFrom="column">
              <wp:posOffset>2698115</wp:posOffset>
            </wp:positionH>
            <wp:positionV relativeFrom="paragraph">
              <wp:posOffset>2111375</wp:posOffset>
            </wp:positionV>
            <wp:extent cx="3079750" cy="1106170"/>
            <wp:effectExtent l="0" t="0" r="6350" b="0"/>
            <wp:wrapSquare wrapText="bothSides"/>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079750" cy="1106170"/>
                    </a:xfrm>
                    <a:prstGeom prst="rect">
                      <a:avLst/>
                    </a:prstGeom>
                  </pic:spPr>
                </pic:pic>
              </a:graphicData>
            </a:graphic>
            <wp14:sizeRelH relativeFrom="margin">
              <wp14:pctWidth>0</wp14:pctWidth>
            </wp14:sizeRelH>
            <wp14:sizeRelV relativeFrom="margin">
              <wp14:pctHeight>0</wp14:pctHeight>
            </wp14:sizeRelV>
          </wp:anchor>
        </w:drawing>
      </w:r>
      <w:r w:rsidR="00E0596D">
        <w:tab/>
        <w:t xml:space="preserve">La classe « Animal » </w:t>
      </w:r>
      <w:r w:rsidR="00190F7A">
        <w:t xml:space="preserve">hérite de </w:t>
      </w:r>
      <w:r w:rsidR="00103E0F">
        <w:t>« P</w:t>
      </w:r>
      <w:r w:rsidR="00190F7A">
        <w:t>ersonnage</w:t>
      </w:r>
      <w:r w:rsidR="00103E0F">
        <w:t> »</w:t>
      </w:r>
      <w:r w:rsidR="00190F7A">
        <w:t xml:space="preserve"> </w:t>
      </w:r>
      <w:r w:rsidR="007C265A">
        <w:t xml:space="preserve">et implémente </w:t>
      </w:r>
      <w:r w:rsidR="00CE30D7">
        <w:t xml:space="preserve">l’interface </w:t>
      </w:r>
      <w:r w:rsidR="007E73E2">
        <w:t>« Manipulation ».</w:t>
      </w:r>
      <w:r w:rsidR="002C7678">
        <w:t xml:space="preserve"> </w:t>
      </w:r>
      <w:r w:rsidR="00680809">
        <w:t xml:space="preserve">On a </w:t>
      </w:r>
      <w:r w:rsidR="00A024B1">
        <w:t>créé</w:t>
      </w:r>
      <w:r w:rsidR="00680809">
        <w:t xml:space="preserve"> comme pour les autres classes le constructeur </w:t>
      </w:r>
      <w:r w:rsidR="00D06024">
        <w:t>« Animal »</w:t>
      </w:r>
      <w:r w:rsidR="008467D3">
        <w:t>.</w:t>
      </w:r>
    </w:p>
    <w:p w14:paraId="0E31C513" w14:textId="7AC00C2E" w:rsidR="00A024B1" w:rsidRDefault="00AE6833" w:rsidP="00EF0D23">
      <w:r w:rsidRPr="00A024B1">
        <w:rPr>
          <w:noProof/>
        </w:rPr>
        <w:drawing>
          <wp:anchor distT="0" distB="0" distL="114300" distR="114300" simplePos="0" relativeHeight="251664403" behindDoc="0" locked="0" layoutInCell="1" allowOverlap="1" wp14:anchorId="390B8350" wp14:editId="7D9C0154">
            <wp:simplePos x="0" y="0"/>
            <wp:positionH relativeFrom="column">
              <wp:posOffset>56515</wp:posOffset>
            </wp:positionH>
            <wp:positionV relativeFrom="paragraph">
              <wp:posOffset>10523</wp:posOffset>
            </wp:positionV>
            <wp:extent cx="2491956" cy="1318374"/>
            <wp:effectExtent l="0" t="0" r="381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91956" cy="1318374"/>
                    </a:xfrm>
                    <a:prstGeom prst="rect">
                      <a:avLst/>
                    </a:prstGeom>
                  </pic:spPr>
                </pic:pic>
              </a:graphicData>
            </a:graphic>
          </wp:anchor>
        </w:drawing>
      </w:r>
      <w:r w:rsidR="00AB6252" w:rsidRPr="00AB6252">
        <w:t xml:space="preserve"> </w:t>
      </w:r>
    </w:p>
    <w:p w14:paraId="2BF93774" w14:textId="324BB30B" w:rsidR="00AB6252" w:rsidRDefault="00FC42D5" w:rsidP="00853000">
      <w:pPr>
        <w:jc w:val="both"/>
      </w:pPr>
      <w:r w:rsidRPr="00157054">
        <w:rPr>
          <w:noProof/>
        </w:rPr>
        <w:drawing>
          <wp:anchor distT="0" distB="0" distL="114300" distR="114300" simplePos="0" relativeHeight="251666451" behindDoc="0" locked="0" layoutInCell="1" allowOverlap="1" wp14:anchorId="511FF0A5" wp14:editId="06A9ADFF">
            <wp:simplePos x="0" y="0"/>
            <wp:positionH relativeFrom="margin">
              <wp:posOffset>757555</wp:posOffset>
            </wp:positionH>
            <wp:positionV relativeFrom="paragraph">
              <wp:posOffset>796925</wp:posOffset>
            </wp:positionV>
            <wp:extent cx="4446270" cy="1585595"/>
            <wp:effectExtent l="0" t="0" r="0" b="0"/>
            <wp:wrapTopAndBottom/>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446270" cy="1585595"/>
                    </a:xfrm>
                    <a:prstGeom prst="rect">
                      <a:avLst/>
                    </a:prstGeom>
                  </pic:spPr>
                </pic:pic>
              </a:graphicData>
            </a:graphic>
            <wp14:sizeRelH relativeFrom="margin">
              <wp14:pctWidth>0</wp14:pctWidth>
            </wp14:sizeRelH>
            <wp14:sizeRelV relativeFrom="margin">
              <wp14:pctHeight>0</wp14:pctHeight>
            </wp14:sizeRelV>
          </wp:anchor>
        </w:drawing>
      </w:r>
      <w:r w:rsidR="00BF2D8C">
        <w:tab/>
        <w:t>Avec le premier accesse</w:t>
      </w:r>
      <w:r w:rsidR="00F13CC6">
        <w:t>ur</w:t>
      </w:r>
      <w:r w:rsidR="00632AA2">
        <w:t xml:space="preserve"> « </w:t>
      </w:r>
      <w:proofErr w:type="spellStart"/>
      <w:r w:rsidR="00632AA2">
        <w:t>getMechant</w:t>
      </w:r>
      <w:proofErr w:type="spellEnd"/>
      <w:r w:rsidR="00632AA2">
        <w:t xml:space="preserve"> », </w:t>
      </w:r>
      <w:r w:rsidR="00E41EBD">
        <w:t xml:space="preserve">on </w:t>
      </w:r>
      <w:r w:rsidR="00C4219F">
        <w:t>renvoi</w:t>
      </w:r>
      <w:r w:rsidR="00CF693A">
        <w:t xml:space="preserve">e l’état de méchant pour pouvoir modifier sa valeur dans la classe actuelle. Et c’est avec </w:t>
      </w:r>
      <w:proofErr w:type="gramStart"/>
      <w:r w:rsidR="00214B04">
        <w:t xml:space="preserve">la </w:t>
      </w:r>
      <w:r w:rsidR="00122DB8">
        <w:t>mutateur</w:t>
      </w:r>
      <w:proofErr w:type="gramEnd"/>
      <w:r w:rsidR="00214B04">
        <w:t xml:space="preserve"> « </w:t>
      </w:r>
      <w:proofErr w:type="spellStart"/>
      <w:r w:rsidR="00214B04">
        <w:t>setMechant</w:t>
      </w:r>
      <w:proofErr w:type="spellEnd"/>
      <w:r w:rsidR="00214B04">
        <w:t> »</w:t>
      </w:r>
      <w:r w:rsidR="00D54F2F">
        <w:t xml:space="preserve"> qu’on va pouvoir modifier sa valeur en lui donnant celle qu’on </w:t>
      </w:r>
      <w:r w:rsidR="00B03DF1">
        <w:t>prend en paramètre</w:t>
      </w:r>
      <w:r w:rsidR="006D6CCD">
        <w:t>.</w:t>
      </w:r>
    </w:p>
    <w:p w14:paraId="7EC7CFE8" w14:textId="36AF6F49" w:rsidR="00157054" w:rsidRPr="003865F3" w:rsidRDefault="00157054" w:rsidP="001436B9">
      <w:pPr>
        <w:spacing w:after="120"/>
        <w:jc w:val="both"/>
      </w:pPr>
      <w:r>
        <w:lastRenderedPageBreak/>
        <w:tab/>
      </w:r>
      <w:r w:rsidR="00F767AC">
        <w:t xml:space="preserve">Cette méthode permet de faire réagir </w:t>
      </w:r>
      <w:r w:rsidR="00D46A4F">
        <w:t xml:space="preserve">notre </w:t>
      </w:r>
      <w:r w:rsidR="003B6C6C">
        <w:t xml:space="preserve">animal en fonction de la valeur du booléen </w:t>
      </w:r>
      <w:proofErr w:type="spellStart"/>
      <w:r w:rsidR="006D1885">
        <w:rPr>
          <w:i/>
          <w:iCs/>
        </w:rPr>
        <w:t>mechant</w:t>
      </w:r>
      <w:proofErr w:type="spellEnd"/>
      <w:r w:rsidR="006D1885">
        <w:t xml:space="preserve"> </w:t>
      </w:r>
      <w:r w:rsidR="00604E72">
        <w:t xml:space="preserve">grâce à la condition </w:t>
      </w:r>
      <w:r w:rsidR="00604E72">
        <w:rPr>
          <w:i/>
          <w:iCs/>
        </w:rPr>
        <w:t>if</w:t>
      </w:r>
      <w:r w:rsidR="00604E72">
        <w:t xml:space="preserve">. Si </w:t>
      </w:r>
      <w:proofErr w:type="spellStart"/>
      <w:r w:rsidR="00604E72">
        <w:rPr>
          <w:i/>
          <w:iCs/>
        </w:rPr>
        <w:t>mechant</w:t>
      </w:r>
      <w:proofErr w:type="spellEnd"/>
      <w:r w:rsidR="00604E72">
        <w:rPr>
          <w:i/>
          <w:iCs/>
        </w:rPr>
        <w:t>==</w:t>
      </w:r>
      <w:proofErr w:type="spellStart"/>
      <w:r w:rsidR="00604E72">
        <w:rPr>
          <w:i/>
          <w:iCs/>
        </w:rPr>
        <w:t>true</w:t>
      </w:r>
      <w:proofErr w:type="spellEnd"/>
      <w:r w:rsidR="003F5D1A">
        <w:t xml:space="preserve">, </w:t>
      </w:r>
      <w:r w:rsidR="00B21B9D">
        <w:t xml:space="preserve">on affiche le sentiment </w:t>
      </w:r>
      <w:proofErr w:type="spellStart"/>
      <w:r w:rsidR="003865F3">
        <w:rPr>
          <w:i/>
          <w:iCs/>
        </w:rPr>
        <w:t>Mechant</w:t>
      </w:r>
      <w:proofErr w:type="spellEnd"/>
      <w:r w:rsidR="006506E1">
        <w:t xml:space="preserve"> et on appelle la méthode « attaquer »</w:t>
      </w:r>
      <w:r w:rsidR="00453C1E">
        <w:t xml:space="preserve">. Sinon, il dit </w:t>
      </w:r>
      <w:r w:rsidR="00572D97">
        <w:t xml:space="preserve">une phrase </w:t>
      </w:r>
      <w:r w:rsidR="00096CB6">
        <w:t>par défaut</w:t>
      </w:r>
      <w:r w:rsidR="00DE670A">
        <w:t xml:space="preserve"> « J’apprends </w:t>
      </w:r>
      <w:r w:rsidR="009B453D">
        <w:t>à coder en JAVA !!! »</w:t>
      </w:r>
      <w:r w:rsidR="00096CB6">
        <w:t>.</w:t>
      </w:r>
    </w:p>
    <w:p w14:paraId="75E78B92" w14:textId="7D37854E" w:rsidR="00A6145A" w:rsidRDefault="00D91798" w:rsidP="00EA5CEA">
      <w:pPr>
        <w:pStyle w:val="Titre2"/>
        <w:jc w:val="both"/>
      </w:pPr>
      <w:bookmarkStart w:id="11" w:name="_Toc119078021"/>
      <w:r w:rsidRPr="001515F2">
        <w:rPr>
          <w:noProof/>
        </w:rPr>
        <w:drawing>
          <wp:anchor distT="0" distB="0" distL="114300" distR="114300" simplePos="0" relativeHeight="251667475" behindDoc="0" locked="0" layoutInCell="1" allowOverlap="1" wp14:anchorId="7AB87CB1" wp14:editId="38F0DFD1">
            <wp:simplePos x="0" y="0"/>
            <wp:positionH relativeFrom="margin">
              <wp:align>center</wp:align>
            </wp:positionH>
            <wp:positionV relativeFrom="paragraph">
              <wp:posOffset>390434</wp:posOffset>
            </wp:positionV>
            <wp:extent cx="4661535" cy="1670685"/>
            <wp:effectExtent l="0" t="0" r="5715" b="5715"/>
            <wp:wrapTopAndBottom/>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661535" cy="1670685"/>
                    </a:xfrm>
                    <a:prstGeom prst="rect">
                      <a:avLst/>
                    </a:prstGeom>
                  </pic:spPr>
                </pic:pic>
              </a:graphicData>
            </a:graphic>
            <wp14:sizeRelH relativeFrom="page">
              <wp14:pctWidth>0</wp14:pctWidth>
            </wp14:sizeRelH>
            <wp14:sizeRelV relativeFrom="page">
              <wp14:pctHeight>0</wp14:pctHeight>
            </wp14:sizeRelV>
          </wp:anchor>
        </w:drawing>
      </w:r>
      <w:r w:rsidR="00A6145A">
        <w:tab/>
      </w:r>
      <w:proofErr w:type="spellStart"/>
      <w:r w:rsidR="00A6145A">
        <w:t>Detective</w:t>
      </w:r>
      <w:bookmarkEnd w:id="11"/>
      <w:proofErr w:type="spellEnd"/>
    </w:p>
    <w:p w14:paraId="040ECF97" w14:textId="681C151D" w:rsidR="001515F2" w:rsidRDefault="00BF35FC" w:rsidP="007500BF">
      <w:pPr>
        <w:jc w:val="both"/>
      </w:pPr>
      <w:r w:rsidRPr="00A1775E">
        <w:rPr>
          <w:noProof/>
        </w:rPr>
        <w:drawing>
          <wp:anchor distT="0" distB="0" distL="114300" distR="114300" simplePos="0" relativeHeight="251668499" behindDoc="0" locked="0" layoutInCell="1" allowOverlap="1" wp14:anchorId="41AC06C1" wp14:editId="732649C4">
            <wp:simplePos x="0" y="0"/>
            <wp:positionH relativeFrom="margin">
              <wp:align>center</wp:align>
            </wp:positionH>
            <wp:positionV relativeFrom="paragraph">
              <wp:posOffset>2613206</wp:posOffset>
            </wp:positionV>
            <wp:extent cx="3724275" cy="2934335"/>
            <wp:effectExtent l="0" t="0" r="9525" b="0"/>
            <wp:wrapTopAndBottom/>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724275" cy="2934335"/>
                    </a:xfrm>
                    <a:prstGeom prst="rect">
                      <a:avLst/>
                    </a:prstGeom>
                  </pic:spPr>
                </pic:pic>
              </a:graphicData>
            </a:graphic>
            <wp14:sizeRelH relativeFrom="margin">
              <wp14:pctWidth>0</wp14:pctWidth>
            </wp14:sizeRelH>
            <wp14:sizeRelV relativeFrom="margin">
              <wp14:pctHeight>0</wp14:pctHeight>
            </wp14:sizeRelV>
          </wp:anchor>
        </w:drawing>
      </w:r>
      <w:r w:rsidR="009C7B10">
        <w:tab/>
      </w:r>
      <w:r w:rsidR="00B214C6">
        <w:t>« </w:t>
      </w:r>
      <w:proofErr w:type="spellStart"/>
      <w:r w:rsidR="00B214C6">
        <w:t>Detective</w:t>
      </w:r>
      <w:proofErr w:type="spellEnd"/>
      <w:r w:rsidR="00B214C6">
        <w:t> » est une classe qui hérite de « Personnage »</w:t>
      </w:r>
      <w:r w:rsidR="005B2432">
        <w:t>. Cette classe est créer pour</w:t>
      </w:r>
      <w:r w:rsidR="002F75FC">
        <w:t xml:space="preserve"> définir </w:t>
      </w:r>
      <w:r w:rsidR="001515F2">
        <w:t>les détectives</w:t>
      </w:r>
      <w:r w:rsidR="002F75FC">
        <w:t xml:space="preserve"> tel que Samy, </w:t>
      </w:r>
      <w:r w:rsidR="00DE0C09">
        <w:t>Vera, Daphné ou encore Fred.</w:t>
      </w:r>
      <w:r>
        <w:t xml:space="preserve"> </w:t>
      </w:r>
      <w:r w:rsidR="001515F2">
        <w:t xml:space="preserve">On définit le constructeur et on utilise un </w:t>
      </w:r>
      <w:proofErr w:type="spellStart"/>
      <w:r w:rsidR="00B06703">
        <w:rPr>
          <w:i/>
          <w:iCs/>
        </w:rPr>
        <w:t>over</w:t>
      </w:r>
      <w:r w:rsidR="007F4220">
        <w:rPr>
          <w:i/>
          <w:iCs/>
        </w:rPr>
        <w:t>ride</w:t>
      </w:r>
      <w:proofErr w:type="spellEnd"/>
      <w:r w:rsidR="007F4220">
        <w:t xml:space="preserve"> pour </w:t>
      </w:r>
      <w:r w:rsidR="00456DBB">
        <w:t xml:space="preserve">redéfinir la méthode </w:t>
      </w:r>
      <w:r w:rsidR="006B2EE9">
        <w:t>« </w:t>
      </w:r>
      <w:proofErr w:type="spellStart"/>
      <w:r w:rsidR="006B2EE9">
        <w:t>sePresenter</w:t>
      </w:r>
      <w:proofErr w:type="spellEnd"/>
      <w:r w:rsidR="006B2EE9">
        <w:t> » qui est hérité de la classe « Personnage ».</w:t>
      </w:r>
    </w:p>
    <w:p w14:paraId="72A731EC" w14:textId="546602E0" w:rsidR="008514F3" w:rsidRDefault="008514F3" w:rsidP="00CA0A3E">
      <w:pPr>
        <w:ind w:firstLine="720"/>
        <w:jc w:val="both"/>
      </w:pPr>
      <w:r>
        <w:t xml:space="preserve">On va gérer dans </w:t>
      </w:r>
      <w:r w:rsidR="00ED3414">
        <w:t>la</w:t>
      </w:r>
      <w:r>
        <w:t xml:space="preserve"> méthode</w:t>
      </w:r>
      <w:r w:rsidR="003B16F9">
        <w:t xml:space="preserve"> « </w:t>
      </w:r>
      <w:proofErr w:type="spellStart"/>
      <w:r w:rsidR="00851412">
        <w:t>indiceTrouve</w:t>
      </w:r>
      <w:proofErr w:type="spellEnd"/>
      <w:r w:rsidR="00851412">
        <w:t> »,</w:t>
      </w:r>
      <w:r>
        <w:t xml:space="preserve"> les exceptions tel que la lecture d’un fichier vide avec </w:t>
      </w:r>
      <w:proofErr w:type="spellStart"/>
      <w:r>
        <w:t>EmptyFileException</w:t>
      </w:r>
      <w:proofErr w:type="spellEnd"/>
      <w:r>
        <w:t xml:space="preserve"> que nous verrons plus tard.</w:t>
      </w:r>
      <w:r w:rsidR="001C0318">
        <w:t xml:space="preserve"> </w:t>
      </w:r>
      <w:proofErr w:type="spellStart"/>
      <w:r>
        <w:t>Throws</w:t>
      </w:r>
      <w:proofErr w:type="spellEnd"/>
      <w:r>
        <w:t xml:space="preserve"> permet la gestion d’exception </w:t>
      </w:r>
      <w:r w:rsidR="00250812">
        <w:t xml:space="preserve">dans l’instance appelante et ne fait pas de bloc </w:t>
      </w:r>
      <w:r w:rsidR="00A605B4">
        <w:t>exception</w:t>
      </w:r>
      <w:r>
        <w:t>.</w:t>
      </w:r>
      <w:r w:rsidR="001C0318">
        <w:t xml:space="preserve"> </w:t>
      </w:r>
      <w:r>
        <w:t xml:space="preserve">Le </w:t>
      </w:r>
      <w:proofErr w:type="spellStart"/>
      <w:r>
        <w:t>try</w:t>
      </w:r>
      <w:proofErr w:type="spellEnd"/>
      <w:r>
        <w:t xml:space="preserve">-catch ici va tester tout d’abord de lire le fichier avec un </w:t>
      </w:r>
      <w:proofErr w:type="spellStart"/>
      <w:r>
        <w:t>Buffered</w:t>
      </w:r>
      <w:r w:rsidR="00A605B4">
        <w:t>Reader</w:t>
      </w:r>
      <w:proofErr w:type="spellEnd"/>
      <w:r>
        <w:t>. Si jamais la ligne que l’on lit est nulle (vide) alors on renvoie l’exception du fichier vide : on va chercher le message avec le catch et on affiche “L</w:t>
      </w:r>
      <w:r w:rsidR="00233F51">
        <w:t>e papier est vide</w:t>
      </w:r>
      <w:r>
        <w:t>...” à la place du message d’erreur qui empêche le reste du code de s’exécuter</w:t>
      </w:r>
      <w:r w:rsidR="008020FB">
        <w:t xml:space="preserve"> (normalement </w:t>
      </w:r>
      <w:proofErr w:type="spellStart"/>
      <w:r w:rsidR="008020FB">
        <w:t>throw</w:t>
      </w:r>
      <w:proofErr w:type="spellEnd"/>
      <w:r w:rsidR="008020FB">
        <w:t xml:space="preserve"> interrompt le programme)</w:t>
      </w:r>
      <w:r>
        <w:t xml:space="preserve">. </w:t>
      </w:r>
    </w:p>
    <w:p w14:paraId="2BDDD821" w14:textId="46300F10" w:rsidR="008514F3" w:rsidRDefault="008514F3" w:rsidP="00CA0A3E">
      <w:pPr>
        <w:ind w:firstLine="720"/>
        <w:jc w:val="both"/>
      </w:pPr>
      <w:r>
        <w:t>On gère également si le code ne trouve pas le fichier demandé dans le répertoire et affiche alors le message déjà présent dans la documentation Java.</w:t>
      </w:r>
      <w:r w:rsidR="006D3EA1">
        <w:t xml:space="preserve"> </w:t>
      </w:r>
      <w:r>
        <w:t>Sinon, avec un scanner, on lit le fichier et l’affiche ligne par ligne tant que la prochaine ligne n’est pas vide.</w:t>
      </w:r>
    </w:p>
    <w:p w14:paraId="58A27769" w14:textId="7563D310" w:rsidR="00F808B9" w:rsidRPr="00C14F3B" w:rsidRDefault="00823568" w:rsidP="00CA0A3E">
      <w:pPr>
        <w:ind w:firstLine="720"/>
        <w:jc w:val="both"/>
      </w:pPr>
      <w:r w:rsidRPr="0094668C">
        <w:rPr>
          <w:noProof/>
        </w:rPr>
        <w:lastRenderedPageBreak/>
        <w:drawing>
          <wp:anchor distT="0" distB="0" distL="114300" distR="114300" simplePos="0" relativeHeight="251669523" behindDoc="0" locked="0" layoutInCell="1" allowOverlap="1" wp14:anchorId="0BD286DF" wp14:editId="3FA65DA9">
            <wp:simplePos x="0" y="0"/>
            <wp:positionH relativeFrom="margin">
              <wp:align>left</wp:align>
            </wp:positionH>
            <wp:positionV relativeFrom="paragraph">
              <wp:posOffset>700224</wp:posOffset>
            </wp:positionV>
            <wp:extent cx="5951220" cy="3180715"/>
            <wp:effectExtent l="0" t="0" r="0" b="635"/>
            <wp:wrapTopAndBottom/>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951220" cy="3180715"/>
                    </a:xfrm>
                    <a:prstGeom prst="rect">
                      <a:avLst/>
                    </a:prstGeom>
                  </pic:spPr>
                </pic:pic>
              </a:graphicData>
            </a:graphic>
          </wp:anchor>
        </w:drawing>
      </w:r>
      <w:r w:rsidR="00F808B9">
        <w:t>P</w:t>
      </w:r>
      <w:r w:rsidR="001945DC">
        <w:t xml:space="preserve">uis, on utilise le bloc </w:t>
      </w:r>
      <w:proofErr w:type="spellStart"/>
      <w:r w:rsidR="001945DC">
        <w:rPr>
          <w:i/>
          <w:iCs/>
        </w:rPr>
        <w:t>finally</w:t>
      </w:r>
      <w:proofErr w:type="spellEnd"/>
      <w:r w:rsidR="001D52B5">
        <w:t xml:space="preserve"> pour </w:t>
      </w:r>
      <w:r w:rsidR="004C707A">
        <w:t xml:space="preserve">exécuter </w:t>
      </w:r>
      <w:r w:rsidR="00E8307D">
        <w:t>du code qu’il y ai</w:t>
      </w:r>
      <w:r w:rsidR="00595506">
        <w:t>t</w:t>
      </w:r>
      <w:r w:rsidR="006F5A0E">
        <w:t xml:space="preserve"> une e</w:t>
      </w:r>
      <w:r w:rsidR="007E05B4">
        <w:t>rreur</w:t>
      </w:r>
      <w:r w:rsidR="006F5A0E">
        <w:t xml:space="preserve"> ou non. </w:t>
      </w:r>
      <w:r w:rsidR="00DD513B">
        <w:t>Dans ce bloc</w:t>
      </w:r>
      <w:r w:rsidR="00520BDA">
        <w:t xml:space="preserve">, on affiche le sentiment </w:t>
      </w:r>
      <w:r w:rsidR="00C14F3B">
        <w:rPr>
          <w:i/>
          <w:iCs/>
        </w:rPr>
        <w:t>Réflexion</w:t>
      </w:r>
      <w:r w:rsidR="00C14F3B">
        <w:t xml:space="preserve"> et </w:t>
      </w:r>
      <w:r w:rsidR="00D71F9B">
        <w:t>la phrase « Regardez Dr, qu’</w:t>
      </w:r>
      <w:r w:rsidR="00455E1F">
        <w:t>est-ce</w:t>
      </w:r>
      <w:r w:rsidR="00D71F9B">
        <w:t xml:space="preserve"> que </w:t>
      </w:r>
      <w:r w:rsidR="00C13501">
        <w:t>vous en pensez ?</w:t>
      </w:r>
      <w:r w:rsidR="00455E1F">
        <w:t> »</w:t>
      </w:r>
      <w:r w:rsidR="00155A0C">
        <w:t>.</w:t>
      </w:r>
    </w:p>
    <w:p w14:paraId="08BAE036" w14:textId="2941D72A" w:rsidR="00A1775E" w:rsidRDefault="0094668C" w:rsidP="008227CE">
      <w:pPr>
        <w:jc w:val="both"/>
      </w:pPr>
      <w:r>
        <w:tab/>
      </w:r>
      <w:r w:rsidR="00990994">
        <w:t>Dans l</w:t>
      </w:r>
      <w:r w:rsidR="00F37B5B">
        <w:t>’histoire, on se retrouve à un moment coincé dans un pi</w:t>
      </w:r>
      <w:r w:rsidR="008039DC">
        <w:t xml:space="preserve">ège </w:t>
      </w:r>
      <w:r w:rsidR="00670777">
        <w:t xml:space="preserve">à animaux. C’est à ce </w:t>
      </w:r>
      <w:proofErr w:type="spellStart"/>
      <w:r w:rsidR="00670777">
        <w:t>moment la</w:t>
      </w:r>
      <w:proofErr w:type="spellEnd"/>
      <w:r w:rsidR="00670777">
        <w:t xml:space="preserve"> que l’on appelle la méthode « </w:t>
      </w:r>
      <w:proofErr w:type="spellStart"/>
      <w:r w:rsidR="006949A5">
        <w:t>piege</w:t>
      </w:r>
      <w:proofErr w:type="spellEnd"/>
      <w:r w:rsidR="006949A5">
        <w:t> ». Tout d’</w:t>
      </w:r>
      <w:r w:rsidR="00D51A76">
        <w:t>abord</w:t>
      </w:r>
      <w:r w:rsidR="006949A5">
        <w:t xml:space="preserve">, </w:t>
      </w:r>
      <w:r w:rsidR="007353C4">
        <w:t xml:space="preserve">on </w:t>
      </w:r>
      <w:r w:rsidR="00D51A76">
        <w:t>affiche</w:t>
      </w:r>
      <w:r w:rsidR="007353C4">
        <w:t xml:space="preserve"> des phrases pour mettre l’utilisateur dans le contexte et on lui affiche une devinette</w:t>
      </w:r>
      <w:r w:rsidR="0093424F">
        <w:t xml:space="preserve"> o</w:t>
      </w:r>
      <w:r w:rsidR="00521C70">
        <w:t>ù</w:t>
      </w:r>
      <w:r w:rsidR="0093424F">
        <w:t xml:space="preserve"> il faut trouver la date de création de l’ISEN.</w:t>
      </w:r>
      <w:r w:rsidR="00731C57">
        <w:t xml:space="preserve"> </w:t>
      </w:r>
      <w:r w:rsidR="00D51A76">
        <w:t xml:space="preserve">Pour répondre à ça, l’utilisateur doit écrire le code dans la console. </w:t>
      </w:r>
      <w:r w:rsidR="000C4068">
        <w:t xml:space="preserve">On utilise la boucle </w:t>
      </w:r>
      <w:r w:rsidR="000C4068">
        <w:rPr>
          <w:i/>
          <w:iCs/>
        </w:rPr>
        <w:t>Do…</w:t>
      </w:r>
      <w:proofErr w:type="spellStart"/>
      <w:r w:rsidR="000C4068">
        <w:rPr>
          <w:i/>
          <w:iCs/>
        </w:rPr>
        <w:t>While</w:t>
      </w:r>
      <w:proofErr w:type="spellEnd"/>
      <w:r w:rsidR="0036072C">
        <w:t xml:space="preserve"> pour que, tant que l’utilisateur n’a pas rentrer</w:t>
      </w:r>
      <w:r w:rsidR="00223284">
        <w:t xml:space="preserve"> de </w:t>
      </w:r>
      <w:r w:rsidR="003B738B">
        <w:t xml:space="preserve">code, </w:t>
      </w:r>
      <w:r w:rsidR="00864969">
        <w:t>on utilise le scanner</w:t>
      </w:r>
      <w:r w:rsidR="000063D3">
        <w:t xml:space="preserve">. Ici, le </w:t>
      </w:r>
      <w:proofErr w:type="spellStart"/>
      <w:r w:rsidR="000063D3">
        <w:rPr>
          <w:i/>
          <w:iCs/>
        </w:rPr>
        <w:t>try</w:t>
      </w:r>
      <w:proofErr w:type="spellEnd"/>
      <w:r w:rsidR="00D736AF">
        <w:t xml:space="preserve"> sert à convert</w:t>
      </w:r>
      <w:r w:rsidR="00D62BBA">
        <w:t>ir</w:t>
      </w:r>
      <w:r w:rsidR="00331F45">
        <w:t xml:space="preserve"> </w:t>
      </w:r>
      <w:r w:rsidR="005B0425">
        <w:t xml:space="preserve">le </w:t>
      </w:r>
      <w:r w:rsidR="00521C70">
        <w:rPr>
          <w:i/>
          <w:iCs/>
        </w:rPr>
        <w:t>S</w:t>
      </w:r>
      <w:r w:rsidR="005B0425" w:rsidRPr="00104314">
        <w:rPr>
          <w:i/>
          <w:iCs/>
        </w:rPr>
        <w:t>tring</w:t>
      </w:r>
      <w:r w:rsidR="005B0425">
        <w:t xml:space="preserve"> rentr</w:t>
      </w:r>
      <w:r w:rsidR="00521C70">
        <w:t>é</w:t>
      </w:r>
      <w:r w:rsidR="005B0425">
        <w:t xml:space="preserve"> dans le s</w:t>
      </w:r>
      <w:r w:rsidR="003B163D">
        <w:t>c</w:t>
      </w:r>
      <w:r w:rsidR="005B0425">
        <w:t xml:space="preserve">anner </w:t>
      </w:r>
      <w:r w:rsidR="003434AA">
        <w:t xml:space="preserve">en un </w:t>
      </w:r>
      <w:proofErr w:type="spellStart"/>
      <w:r w:rsidR="00104314">
        <w:rPr>
          <w:i/>
          <w:iCs/>
        </w:rPr>
        <w:t>integer</w:t>
      </w:r>
      <w:proofErr w:type="spellEnd"/>
      <w:r w:rsidR="001D4BA5">
        <w:rPr>
          <w:i/>
          <w:iCs/>
        </w:rPr>
        <w:t>.</w:t>
      </w:r>
      <w:r w:rsidR="00480DF0">
        <w:t xml:space="preserve"> Le </w:t>
      </w:r>
      <w:r w:rsidR="00480DF0">
        <w:rPr>
          <w:i/>
          <w:iCs/>
        </w:rPr>
        <w:t>catch</w:t>
      </w:r>
      <w:r w:rsidR="00480DF0">
        <w:t xml:space="preserve"> sert ici</w:t>
      </w:r>
      <w:r w:rsidR="00844862">
        <w:t xml:space="preserve"> si le</w:t>
      </w:r>
      <w:r w:rsidR="00844862" w:rsidRPr="001568BD">
        <w:rPr>
          <w:i/>
          <w:iCs/>
        </w:rPr>
        <w:t xml:space="preserve"> </w:t>
      </w:r>
      <w:r w:rsidR="001568BD" w:rsidRPr="001568BD">
        <w:rPr>
          <w:i/>
          <w:iCs/>
        </w:rPr>
        <w:t>String</w:t>
      </w:r>
      <w:r w:rsidR="0069387A">
        <w:t xml:space="preserve"> rentr</w:t>
      </w:r>
      <w:r w:rsidR="00521C70">
        <w:t>é</w:t>
      </w:r>
      <w:r w:rsidR="0069387A">
        <w:t xml:space="preserve"> dans le scanner n’est pas d</w:t>
      </w:r>
      <w:r w:rsidR="004B53E3">
        <w:t xml:space="preserve">u format attendu. C’est-à-dire s’il ne peut pas être converti en </w:t>
      </w:r>
      <w:proofErr w:type="spellStart"/>
      <w:r w:rsidR="001D0ECA">
        <w:rPr>
          <w:i/>
          <w:iCs/>
        </w:rPr>
        <w:t>integer</w:t>
      </w:r>
      <w:proofErr w:type="spellEnd"/>
      <w:r w:rsidR="001D0ECA">
        <w:t>.</w:t>
      </w:r>
    </w:p>
    <w:p w14:paraId="772CB84F" w14:textId="1D3484C6" w:rsidR="009C3708" w:rsidRDefault="004E5835" w:rsidP="008227CE">
      <w:pPr>
        <w:jc w:val="both"/>
      </w:pPr>
      <w:r w:rsidRPr="004E5835">
        <w:rPr>
          <w:noProof/>
        </w:rPr>
        <w:drawing>
          <wp:anchor distT="0" distB="0" distL="114300" distR="114300" simplePos="0" relativeHeight="251670547" behindDoc="0" locked="0" layoutInCell="1" allowOverlap="1" wp14:anchorId="66EFB06C" wp14:editId="69069507">
            <wp:simplePos x="0" y="0"/>
            <wp:positionH relativeFrom="margin">
              <wp:align>center</wp:align>
            </wp:positionH>
            <wp:positionV relativeFrom="paragraph">
              <wp:posOffset>859155</wp:posOffset>
            </wp:positionV>
            <wp:extent cx="6871335" cy="356870"/>
            <wp:effectExtent l="0" t="0" r="5715" b="508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71335" cy="356870"/>
                    </a:xfrm>
                    <a:prstGeom prst="rect">
                      <a:avLst/>
                    </a:prstGeom>
                  </pic:spPr>
                </pic:pic>
              </a:graphicData>
            </a:graphic>
            <wp14:sizeRelH relativeFrom="margin">
              <wp14:pctWidth>0</wp14:pctWidth>
            </wp14:sizeRelH>
            <wp14:sizeRelV relativeFrom="margin">
              <wp14:pctHeight>0</wp14:pctHeight>
            </wp14:sizeRelV>
          </wp:anchor>
        </w:drawing>
      </w:r>
      <w:r w:rsidR="009C3708">
        <w:tab/>
      </w:r>
      <w:r w:rsidR="000B40EF">
        <w:t>À la suite de</w:t>
      </w:r>
      <w:r w:rsidR="0002034B">
        <w:t xml:space="preserve"> cette boucle, on utilise la condition </w:t>
      </w:r>
      <w:r w:rsidR="0002034B">
        <w:rPr>
          <w:i/>
          <w:iCs/>
        </w:rPr>
        <w:t>if</w:t>
      </w:r>
      <w:r w:rsidR="0002034B">
        <w:t xml:space="preserve"> pour </w:t>
      </w:r>
      <w:r w:rsidR="00AC40FC">
        <w:t xml:space="preserve">vérifier si l’utilisateur </w:t>
      </w:r>
      <w:r w:rsidR="007A5970">
        <w:t>a</w:t>
      </w:r>
      <w:r w:rsidR="00AC40FC">
        <w:t xml:space="preserve"> rentr</w:t>
      </w:r>
      <w:r w:rsidR="007A5970">
        <w:t>é</w:t>
      </w:r>
      <w:r w:rsidR="00AC40FC">
        <w:t xml:space="preserve"> le bon code ou non.</w:t>
      </w:r>
      <w:r w:rsidR="002D2C4A">
        <w:t xml:space="preserve"> Si c’est le </w:t>
      </w:r>
      <w:r w:rsidR="005440B8">
        <w:t>cas, on</w:t>
      </w:r>
      <w:r w:rsidR="00B34E50">
        <w:t xml:space="preserve"> affiche le sentiment </w:t>
      </w:r>
      <w:r w:rsidR="00B34E50">
        <w:rPr>
          <w:i/>
          <w:iCs/>
        </w:rPr>
        <w:t>Joie</w:t>
      </w:r>
      <w:r w:rsidR="004A6F43">
        <w:t xml:space="preserve"> et </w:t>
      </w:r>
      <w:r w:rsidR="00A85E14">
        <w:t>une autre phrase.</w:t>
      </w:r>
      <w:r w:rsidR="005440B8">
        <w:t xml:space="preserve"> Sinon, </w:t>
      </w:r>
      <w:r w:rsidR="004C38D8">
        <w:t xml:space="preserve">on </w:t>
      </w:r>
      <w:r w:rsidR="00334CF2">
        <w:t>affiche une autre phrase pour dire à l’utilisateur que ce n’es</w:t>
      </w:r>
      <w:r w:rsidR="00FE0423">
        <w:t xml:space="preserve">t pas le code attendu </w:t>
      </w:r>
      <w:r w:rsidR="000D169D">
        <w:t xml:space="preserve">et on rappelle </w:t>
      </w:r>
      <w:r w:rsidR="005C1305">
        <w:t>la fonction « </w:t>
      </w:r>
      <w:proofErr w:type="spellStart"/>
      <w:r w:rsidR="005C1305">
        <w:t>piege</w:t>
      </w:r>
      <w:proofErr w:type="spellEnd"/>
      <w:r w:rsidR="005C1305">
        <w:t> » pour reprendre du début.</w:t>
      </w:r>
    </w:p>
    <w:p w14:paraId="640058E0" w14:textId="5F6D6110" w:rsidR="00554969" w:rsidRDefault="00BE2D94" w:rsidP="008211B6">
      <w:pPr>
        <w:jc w:val="both"/>
      </w:pPr>
      <w:r w:rsidRPr="00BE2D94">
        <w:rPr>
          <w:noProof/>
        </w:rPr>
        <w:drawing>
          <wp:anchor distT="0" distB="0" distL="114300" distR="114300" simplePos="0" relativeHeight="251671571" behindDoc="0" locked="0" layoutInCell="1" allowOverlap="1" wp14:anchorId="610E2E1C" wp14:editId="22CE76A0">
            <wp:simplePos x="0" y="0"/>
            <wp:positionH relativeFrom="margin">
              <wp:align>center</wp:align>
            </wp:positionH>
            <wp:positionV relativeFrom="paragraph">
              <wp:posOffset>802005</wp:posOffset>
            </wp:positionV>
            <wp:extent cx="3675380" cy="880110"/>
            <wp:effectExtent l="0" t="0" r="1270" b="0"/>
            <wp:wrapTopAndBottom/>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675380" cy="880110"/>
                    </a:xfrm>
                    <a:prstGeom prst="rect">
                      <a:avLst/>
                    </a:prstGeom>
                  </pic:spPr>
                </pic:pic>
              </a:graphicData>
            </a:graphic>
            <wp14:sizeRelH relativeFrom="margin">
              <wp14:pctWidth>0</wp14:pctWidth>
            </wp14:sizeRelH>
            <wp14:sizeRelV relativeFrom="margin">
              <wp14:pctHeight>0</wp14:pctHeight>
            </wp14:sizeRelV>
          </wp:anchor>
        </w:drawing>
      </w:r>
      <w:r w:rsidR="004E5835">
        <w:tab/>
      </w:r>
      <w:r w:rsidR="00997C83">
        <w:t>« </w:t>
      </w:r>
      <w:proofErr w:type="gramStart"/>
      <w:r w:rsidR="00997C83">
        <w:t>plan</w:t>
      </w:r>
      <w:proofErr w:type="gramEnd"/>
      <w:r w:rsidR="00997C83">
        <w:t> » ne sert qu’</w:t>
      </w:r>
      <w:r w:rsidR="00BC3A61">
        <w:t>à</w:t>
      </w:r>
      <w:r w:rsidR="00997C83">
        <w:t xml:space="preserve"> afficher des phrases pour </w:t>
      </w:r>
      <w:r w:rsidR="00554969">
        <w:t>agrémenter</w:t>
      </w:r>
      <w:r w:rsidR="00570566">
        <w:t xml:space="preserve"> l’his</w:t>
      </w:r>
      <w:r w:rsidR="00554969">
        <w:t>toire.</w:t>
      </w:r>
    </w:p>
    <w:p w14:paraId="0E7FE0A6" w14:textId="37144A45" w:rsidR="00CA0F3E" w:rsidRDefault="00CA0F3E" w:rsidP="00CA0F3E">
      <w:pPr>
        <w:ind w:firstLine="720"/>
        <w:jc w:val="both"/>
      </w:pPr>
      <w:r>
        <w:t>Ce</w:t>
      </w:r>
      <w:r w:rsidR="00BE2D94">
        <w:t>tte</w:t>
      </w:r>
      <w:r>
        <w:t xml:space="preserve"> méthode « </w:t>
      </w:r>
      <w:r w:rsidR="00BE2D94">
        <w:t>poursuite</w:t>
      </w:r>
      <w:r>
        <w:t xml:space="preserve"> » </w:t>
      </w:r>
      <w:r w:rsidR="00BE2D94">
        <w:t>a</w:t>
      </w:r>
      <w:r>
        <w:t>gi</w:t>
      </w:r>
      <w:r w:rsidR="001E1922">
        <w:t>t</w:t>
      </w:r>
      <w:r>
        <w:t xml:space="preserve"> de la même façon que « fuite » de la classe « Coupable » en énonçant une phrase par défaut</w:t>
      </w:r>
      <w:r w:rsidR="00E762A8">
        <w:t xml:space="preserve"> mais cette fois </w:t>
      </w:r>
      <w:r w:rsidR="001D57D1">
        <w:t>avec un nom au milieu de celle-ci</w:t>
      </w:r>
      <w:r>
        <w:t xml:space="preserve">, puis le sentiment </w:t>
      </w:r>
      <w:r w:rsidR="009F6BBC">
        <w:rPr>
          <w:i/>
          <w:iCs/>
        </w:rPr>
        <w:t>P</w:t>
      </w:r>
      <w:r w:rsidRPr="00330577">
        <w:rPr>
          <w:i/>
          <w:iCs/>
        </w:rPr>
        <w:t>e</w:t>
      </w:r>
      <w:r w:rsidR="009F6BBC">
        <w:rPr>
          <w:i/>
          <w:iCs/>
        </w:rPr>
        <w:t>ur</w:t>
      </w:r>
      <w:r>
        <w:t>.</w:t>
      </w:r>
    </w:p>
    <w:p w14:paraId="6ED9EE2E" w14:textId="18D66004" w:rsidR="00384AEF" w:rsidRDefault="008211B6" w:rsidP="00582156">
      <w:pPr>
        <w:ind w:firstLine="720"/>
        <w:jc w:val="both"/>
      </w:pPr>
      <w:r w:rsidRPr="00384AEF">
        <w:rPr>
          <w:noProof/>
        </w:rPr>
        <w:lastRenderedPageBreak/>
        <w:drawing>
          <wp:anchor distT="0" distB="0" distL="114300" distR="114300" simplePos="0" relativeHeight="251672595" behindDoc="0" locked="0" layoutInCell="1" allowOverlap="1" wp14:anchorId="60D77384" wp14:editId="732E3312">
            <wp:simplePos x="0" y="0"/>
            <wp:positionH relativeFrom="margin">
              <wp:align>center</wp:align>
            </wp:positionH>
            <wp:positionV relativeFrom="paragraph">
              <wp:posOffset>104502</wp:posOffset>
            </wp:positionV>
            <wp:extent cx="6297930" cy="728980"/>
            <wp:effectExtent l="0" t="0" r="762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97930" cy="728980"/>
                    </a:xfrm>
                    <a:prstGeom prst="rect">
                      <a:avLst/>
                    </a:prstGeom>
                  </pic:spPr>
                </pic:pic>
              </a:graphicData>
            </a:graphic>
            <wp14:sizeRelH relativeFrom="margin">
              <wp14:pctWidth>0</wp14:pctWidth>
            </wp14:sizeRelH>
            <wp14:sizeRelV relativeFrom="margin">
              <wp14:pctHeight>0</wp14:pctHeight>
            </wp14:sizeRelV>
          </wp:anchor>
        </w:drawing>
      </w:r>
      <w:r w:rsidR="00582156">
        <w:t>« </w:t>
      </w:r>
      <w:proofErr w:type="gramStart"/>
      <w:r w:rsidR="00582156">
        <w:t>arrest</w:t>
      </w:r>
      <w:r w:rsidR="00D20E44">
        <w:t>ation</w:t>
      </w:r>
      <w:proofErr w:type="gramEnd"/>
      <w:r w:rsidR="00D20E44">
        <w:t> » p</w:t>
      </w:r>
      <w:r w:rsidR="00582156">
        <w:t xml:space="preserve">ermet de dévoiler qui sont les coupables en prenant leurs noms en </w:t>
      </w:r>
      <w:r w:rsidR="003D3D3A">
        <w:t>paramètres</w:t>
      </w:r>
      <w:r w:rsidR="00582156">
        <w:t xml:space="preserve"> dans une liste de String et en donnant des explications pour faire sens </w:t>
      </w:r>
      <w:r w:rsidR="003D3D3A">
        <w:t>à</w:t>
      </w:r>
      <w:r w:rsidR="00582156">
        <w:t xml:space="preserve"> l'histoire.</w:t>
      </w:r>
      <w:r w:rsidR="00264804">
        <w:t xml:space="preserve"> On utilise la boucle </w:t>
      </w:r>
      <w:r w:rsidR="00264804">
        <w:rPr>
          <w:i/>
          <w:iCs/>
        </w:rPr>
        <w:t>for</w:t>
      </w:r>
      <w:r w:rsidR="00264804">
        <w:t xml:space="preserve"> pour afficher </w:t>
      </w:r>
      <w:r w:rsidR="00662203">
        <w:t xml:space="preserve">le nom pour chaque String de </w:t>
      </w:r>
      <w:proofErr w:type="spellStart"/>
      <w:r w:rsidR="002E0BD7">
        <w:rPr>
          <w:i/>
          <w:iCs/>
        </w:rPr>
        <w:t>list</w:t>
      </w:r>
      <w:proofErr w:type="spellEnd"/>
      <w:r w:rsidR="002E0BD7">
        <w:t>.</w:t>
      </w:r>
    </w:p>
    <w:p w14:paraId="5A6174C6" w14:textId="5C225827" w:rsidR="003847A7" w:rsidRPr="002E0BD7" w:rsidRDefault="003847A7" w:rsidP="00582156">
      <w:pPr>
        <w:ind w:firstLine="720"/>
        <w:jc w:val="both"/>
      </w:pPr>
      <w:r>
        <w:rPr>
          <w:noProof/>
        </w:rPr>
        <w:drawing>
          <wp:inline distT="0" distB="0" distL="0" distR="0" wp14:anchorId="2C9CB2A0" wp14:editId="717913DE">
            <wp:extent cx="5321573" cy="7048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8">
                      <a:extLst>
                        <a:ext uri="{28A0092B-C50C-407E-A947-70E740481C1C}">
                          <a14:useLocalDpi xmlns:a14="http://schemas.microsoft.com/office/drawing/2010/main" val="0"/>
                        </a:ext>
                      </a:extLst>
                    </a:blip>
                    <a:stretch>
                      <a:fillRect/>
                    </a:stretch>
                  </pic:blipFill>
                  <pic:spPr>
                    <a:xfrm>
                      <a:off x="0" y="0"/>
                      <a:ext cx="5321573" cy="704886"/>
                    </a:xfrm>
                    <a:prstGeom prst="rect">
                      <a:avLst/>
                    </a:prstGeom>
                  </pic:spPr>
                </pic:pic>
              </a:graphicData>
            </a:graphic>
          </wp:inline>
        </w:drawing>
      </w:r>
    </w:p>
    <w:p w14:paraId="322D4A15" w14:textId="7B91A070" w:rsidR="00CA0F3E" w:rsidRPr="005377A5" w:rsidRDefault="008F7F4C" w:rsidP="00533909">
      <w:pPr>
        <w:spacing w:after="120"/>
        <w:jc w:val="both"/>
      </w:pPr>
      <w:r>
        <w:tab/>
      </w:r>
      <w:r w:rsidR="00005B70">
        <w:t>Cette méthode sert à pouvoir modifier la valeur</w:t>
      </w:r>
      <w:r w:rsidR="004D29B2">
        <w:t xml:space="preserve"> du </w:t>
      </w:r>
      <w:r w:rsidR="000A3BC6">
        <w:t>booléen</w:t>
      </w:r>
      <w:r w:rsidR="004D29B2">
        <w:t xml:space="preserve"> </w:t>
      </w:r>
      <w:proofErr w:type="spellStart"/>
      <w:r w:rsidR="004D29B2">
        <w:rPr>
          <w:i/>
          <w:iCs/>
        </w:rPr>
        <w:t>mechant</w:t>
      </w:r>
      <w:proofErr w:type="spellEnd"/>
      <w:r w:rsidR="004D29B2">
        <w:t xml:space="preserve"> </w:t>
      </w:r>
      <w:r w:rsidR="00EC1920">
        <w:t>de l’objet qui est passé en paramètre</w:t>
      </w:r>
      <w:r w:rsidR="00E93744">
        <w:t xml:space="preserve"> en lui attribuant la valeur </w:t>
      </w:r>
      <w:r w:rsidR="005377A5">
        <w:rPr>
          <w:i/>
          <w:iCs/>
        </w:rPr>
        <w:t>false</w:t>
      </w:r>
      <w:r w:rsidR="005377A5">
        <w:t xml:space="preserve">. </w:t>
      </w:r>
      <w:r w:rsidR="00646405">
        <w:t xml:space="preserve">Puis, on affiche également une petite phrase toujours pour </w:t>
      </w:r>
      <w:r w:rsidR="005921F9">
        <w:t>continuer le sc</w:t>
      </w:r>
      <w:r w:rsidR="00337343">
        <w:t>énario de l’histoire.</w:t>
      </w:r>
    </w:p>
    <w:p w14:paraId="2422785E" w14:textId="1CF4F012" w:rsidR="00C33438" w:rsidRPr="00C33438" w:rsidRDefault="00C33438" w:rsidP="00C33438">
      <w:pPr>
        <w:pStyle w:val="Titre2"/>
        <w:jc w:val="both"/>
      </w:pPr>
      <w:bookmarkStart w:id="12" w:name="_Toc119078022"/>
      <w:r w:rsidRPr="00C33438">
        <w:rPr>
          <w:noProof/>
        </w:rPr>
        <w:drawing>
          <wp:anchor distT="0" distB="0" distL="114300" distR="114300" simplePos="0" relativeHeight="251674643" behindDoc="0" locked="0" layoutInCell="1" allowOverlap="1" wp14:anchorId="7C20DE34" wp14:editId="56C41ACA">
            <wp:simplePos x="0" y="0"/>
            <wp:positionH relativeFrom="margin">
              <wp:align>center</wp:align>
            </wp:positionH>
            <wp:positionV relativeFrom="paragraph">
              <wp:posOffset>347980</wp:posOffset>
            </wp:positionV>
            <wp:extent cx="4399280" cy="1840230"/>
            <wp:effectExtent l="0" t="0" r="1270" b="7620"/>
            <wp:wrapTopAndBottom/>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399280" cy="1840230"/>
                    </a:xfrm>
                    <a:prstGeom prst="rect">
                      <a:avLst/>
                    </a:prstGeom>
                  </pic:spPr>
                </pic:pic>
              </a:graphicData>
            </a:graphic>
            <wp14:sizeRelH relativeFrom="margin">
              <wp14:pctWidth>0</wp14:pctWidth>
            </wp14:sizeRelH>
            <wp14:sizeRelV relativeFrom="margin">
              <wp14:pctHeight>0</wp14:pctHeight>
            </wp14:sizeRelV>
          </wp:anchor>
        </w:drawing>
      </w:r>
      <w:r w:rsidR="00A6145A">
        <w:tab/>
      </w:r>
      <w:proofErr w:type="spellStart"/>
      <w:r w:rsidR="00A6145A">
        <w:t>DetectiveAnimal</w:t>
      </w:r>
      <w:bookmarkEnd w:id="12"/>
      <w:proofErr w:type="spellEnd"/>
    </w:p>
    <w:p w14:paraId="0AD77943" w14:textId="3CE7DDFC" w:rsidR="00F0707F" w:rsidRDefault="006F3D8D" w:rsidP="00632C9A">
      <w:pPr>
        <w:ind w:firstLine="720"/>
        <w:jc w:val="both"/>
      </w:pPr>
      <w:r w:rsidRPr="002141C4">
        <w:rPr>
          <w:noProof/>
        </w:rPr>
        <w:drawing>
          <wp:anchor distT="0" distB="0" distL="114300" distR="114300" simplePos="0" relativeHeight="251675667" behindDoc="0" locked="0" layoutInCell="1" allowOverlap="1" wp14:anchorId="13045928" wp14:editId="18CD69E6">
            <wp:simplePos x="0" y="0"/>
            <wp:positionH relativeFrom="column">
              <wp:posOffset>141242</wp:posOffset>
            </wp:positionH>
            <wp:positionV relativeFrom="paragraph">
              <wp:posOffset>2540544</wp:posOffset>
            </wp:positionV>
            <wp:extent cx="2552921" cy="1280271"/>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52921" cy="1280271"/>
                    </a:xfrm>
                    <a:prstGeom prst="rect">
                      <a:avLst/>
                    </a:prstGeom>
                  </pic:spPr>
                </pic:pic>
              </a:graphicData>
            </a:graphic>
          </wp:anchor>
        </w:drawing>
      </w:r>
      <w:r w:rsidR="00294506" w:rsidRPr="00294506">
        <w:rPr>
          <w:noProof/>
        </w:rPr>
        <w:drawing>
          <wp:anchor distT="0" distB="0" distL="114300" distR="114300" simplePos="0" relativeHeight="251676691" behindDoc="0" locked="0" layoutInCell="1" allowOverlap="1" wp14:anchorId="40967494" wp14:editId="205FD2E0">
            <wp:simplePos x="0" y="0"/>
            <wp:positionH relativeFrom="margin">
              <wp:align>right</wp:align>
            </wp:positionH>
            <wp:positionV relativeFrom="paragraph">
              <wp:posOffset>2614567</wp:posOffset>
            </wp:positionV>
            <wp:extent cx="3162935" cy="1032510"/>
            <wp:effectExtent l="0" t="0" r="0" b="0"/>
            <wp:wrapSquare wrapText="bothSides"/>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162935" cy="1032510"/>
                    </a:xfrm>
                    <a:prstGeom prst="rect">
                      <a:avLst/>
                    </a:prstGeom>
                  </pic:spPr>
                </pic:pic>
              </a:graphicData>
            </a:graphic>
            <wp14:sizeRelH relativeFrom="margin">
              <wp14:pctWidth>0</wp14:pctWidth>
            </wp14:sizeRelH>
            <wp14:sizeRelV relativeFrom="margin">
              <wp14:pctHeight>0</wp14:pctHeight>
            </wp14:sizeRelV>
          </wp:anchor>
        </w:drawing>
      </w:r>
      <w:r w:rsidR="00D82C06">
        <w:t>La classe « </w:t>
      </w:r>
      <w:proofErr w:type="spellStart"/>
      <w:r w:rsidR="00D82C06">
        <w:t>DetectiveAnimal</w:t>
      </w:r>
      <w:proofErr w:type="spellEnd"/>
      <w:r w:rsidR="00D82C06">
        <w:t xml:space="preserve"> » hérite de </w:t>
      </w:r>
      <w:r w:rsidR="000357C5">
        <w:t>« </w:t>
      </w:r>
      <w:proofErr w:type="spellStart"/>
      <w:r w:rsidR="008B73A7">
        <w:t>Detective</w:t>
      </w:r>
      <w:proofErr w:type="spellEnd"/>
      <w:r w:rsidR="000357C5">
        <w:t> »</w:t>
      </w:r>
      <w:r w:rsidR="00D82C06">
        <w:t xml:space="preserve"> et implémente l’interface « Manipulation ». On a créé comme pour les autres classes le constructeur « </w:t>
      </w:r>
      <w:proofErr w:type="spellStart"/>
      <w:r w:rsidR="00103E0F">
        <w:t>Detec</w:t>
      </w:r>
      <w:r w:rsidR="009732E0">
        <w:t>tive</w:t>
      </w:r>
      <w:r w:rsidR="00D82C06">
        <w:t>Animal</w:t>
      </w:r>
      <w:proofErr w:type="spellEnd"/>
      <w:r w:rsidR="00D82C06">
        <w:t> ».</w:t>
      </w:r>
    </w:p>
    <w:p w14:paraId="6472961B" w14:textId="65EFF13D" w:rsidR="00294506" w:rsidRDefault="00294506" w:rsidP="00632C9A">
      <w:pPr>
        <w:jc w:val="both"/>
      </w:pPr>
    </w:p>
    <w:p w14:paraId="731DC454" w14:textId="3142D7CA" w:rsidR="00B02A60" w:rsidRDefault="00332E9C" w:rsidP="00632C9A">
      <w:pPr>
        <w:ind w:firstLine="720"/>
        <w:jc w:val="both"/>
      </w:pPr>
      <w:r w:rsidRPr="00332E9C">
        <w:rPr>
          <w:noProof/>
        </w:rPr>
        <w:drawing>
          <wp:anchor distT="0" distB="0" distL="114300" distR="114300" simplePos="0" relativeHeight="251677715" behindDoc="0" locked="0" layoutInCell="1" allowOverlap="1" wp14:anchorId="40F1AD36" wp14:editId="158BFE83">
            <wp:simplePos x="0" y="0"/>
            <wp:positionH relativeFrom="margin">
              <wp:align>center</wp:align>
            </wp:positionH>
            <wp:positionV relativeFrom="paragraph">
              <wp:posOffset>638810</wp:posOffset>
            </wp:positionV>
            <wp:extent cx="2956816" cy="922100"/>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56816" cy="922100"/>
                    </a:xfrm>
                    <a:prstGeom prst="rect">
                      <a:avLst/>
                    </a:prstGeom>
                  </pic:spPr>
                </pic:pic>
              </a:graphicData>
            </a:graphic>
          </wp:anchor>
        </w:drawing>
      </w:r>
      <w:r w:rsidR="00B02A60">
        <w:t>Comme pour la classe « Animal », on retrouve les accesseurs « </w:t>
      </w:r>
      <w:proofErr w:type="spellStart"/>
      <w:r w:rsidR="00B02A60">
        <w:t>getMechant</w:t>
      </w:r>
      <w:proofErr w:type="spellEnd"/>
      <w:r w:rsidR="00B02A60">
        <w:t xml:space="preserve"> » et </w:t>
      </w:r>
      <w:r w:rsidR="00764D1A">
        <w:t>« </w:t>
      </w:r>
      <w:proofErr w:type="spellStart"/>
      <w:r w:rsidR="00764D1A">
        <w:t>setMechant</w:t>
      </w:r>
      <w:proofErr w:type="spellEnd"/>
      <w:r w:rsidR="00764D1A">
        <w:t> »</w:t>
      </w:r>
      <w:r w:rsidR="00B02A60">
        <w:t xml:space="preserve">, </w:t>
      </w:r>
      <w:r w:rsidR="00764D1A">
        <w:t>qui</w:t>
      </w:r>
      <w:r w:rsidR="00B02A60">
        <w:t xml:space="preserve"> renvoie l’état de méchant pour pouvoir modifier sa valeur dans la classe actuelle</w:t>
      </w:r>
      <w:r w:rsidR="00764D1A">
        <w:t xml:space="preserve"> </w:t>
      </w:r>
      <w:r w:rsidR="00B02A60">
        <w:t>en lui donnant celle qu’on prend en paramètre.</w:t>
      </w:r>
    </w:p>
    <w:p w14:paraId="25E281B3" w14:textId="6549E1D4" w:rsidR="00332E9C" w:rsidRDefault="00332E9C" w:rsidP="00332E9C">
      <w:r>
        <w:tab/>
        <w:t>« </w:t>
      </w:r>
      <w:proofErr w:type="spellStart"/>
      <w:proofErr w:type="gramStart"/>
      <w:r>
        <w:t>outro</w:t>
      </w:r>
      <w:proofErr w:type="spellEnd"/>
      <w:proofErr w:type="gramEnd"/>
      <w:r>
        <w:t> » ne sert qu’</w:t>
      </w:r>
      <w:r w:rsidR="00B1700F">
        <w:t xml:space="preserve">à afficher le cri de </w:t>
      </w:r>
      <w:proofErr w:type="spellStart"/>
      <w:r w:rsidR="00B1700F">
        <w:t>scooby</w:t>
      </w:r>
      <w:proofErr w:type="spellEnd"/>
      <w:r w:rsidR="00B1700F">
        <w:t xml:space="preserve"> à la fin de l’épisode pour le conclure.</w:t>
      </w:r>
    </w:p>
    <w:p w14:paraId="5E01070C" w14:textId="6668CACC" w:rsidR="005D69F2" w:rsidRDefault="00225BB8" w:rsidP="00332E9C">
      <w:r w:rsidRPr="008078E9">
        <w:rPr>
          <w:noProof/>
        </w:rPr>
        <w:lastRenderedPageBreak/>
        <w:drawing>
          <wp:anchor distT="0" distB="0" distL="114300" distR="114300" simplePos="0" relativeHeight="251679763" behindDoc="0" locked="0" layoutInCell="1" allowOverlap="1" wp14:anchorId="11AE0D92" wp14:editId="5D38F0DD">
            <wp:simplePos x="0" y="0"/>
            <wp:positionH relativeFrom="margin">
              <wp:align>left</wp:align>
            </wp:positionH>
            <wp:positionV relativeFrom="paragraph">
              <wp:posOffset>1630680</wp:posOffset>
            </wp:positionV>
            <wp:extent cx="5951220" cy="2026920"/>
            <wp:effectExtent l="0" t="0" r="0" b="0"/>
            <wp:wrapTopAndBottom/>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951220" cy="2026920"/>
                    </a:xfrm>
                    <a:prstGeom prst="rect">
                      <a:avLst/>
                    </a:prstGeom>
                  </pic:spPr>
                </pic:pic>
              </a:graphicData>
            </a:graphic>
          </wp:anchor>
        </w:drawing>
      </w:r>
      <w:r w:rsidR="000B0774" w:rsidRPr="000B0774">
        <w:rPr>
          <w:noProof/>
        </w:rPr>
        <w:drawing>
          <wp:anchor distT="0" distB="0" distL="114300" distR="114300" simplePos="0" relativeHeight="251680787" behindDoc="0" locked="0" layoutInCell="1" allowOverlap="1" wp14:anchorId="029C4656" wp14:editId="424809C4">
            <wp:simplePos x="0" y="0"/>
            <wp:positionH relativeFrom="margin">
              <wp:align>center</wp:align>
            </wp:positionH>
            <wp:positionV relativeFrom="paragraph">
              <wp:posOffset>46083</wp:posOffset>
            </wp:positionV>
            <wp:extent cx="4046571" cy="1097375"/>
            <wp:effectExtent l="0" t="0" r="0" b="7620"/>
            <wp:wrapTopAndBottom/>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046571" cy="1097375"/>
                    </a:xfrm>
                    <a:prstGeom prst="rect">
                      <a:avLst/>
                    </a:prstGeom>
                  </pic:spPr>
                </pic:pic>
              </a:graphicData>
            </a:graphic>
          </wp:anchor>
        </w:drawing>
      </w:r>
      <w:r w:rsidR="005D69F2">
        <w:tab/>
        <w:t xml:space="preserve">Cette méthode fonctionne comme </w:t>
      </w:r>
      <w:r w:rsidR="00770041">
        <w:t xml:space="preserve">« fuite » de la classe coupable </w:t>
      </w:r>
      <w:r w:rsidR="00B7177C">
        <w:t>en utilisant cette fois</w:t>
      </w:r>
      <w:r w:rsidR="00C071F0">
        <w:t xml:space="preserve"> le sentiment </w:t>
      </w:r>
      <w:r w:rsidR="00C071F0">
        <w:rPr>
          <w:i/>
          <w:iCs/>
        </w:rPr>
        <w:t>Faim.</w:t>
      </w:r>
    </w:p>
    <w:p w14:paraId="6466CEAD" w14:textId="2F4E2F0C" w:rsidR="00F0707F" w:rsidRPr="00F0707F" w:rsidRDefault="00BC2B68" w:rsidP="00FA1F6E">
      <w:pPr>
        <w:spacing w:after="120"/>
        <w:ind w:firstLine="720"/>
        <w:jc w:val="both"/>
      </w:pPr>
      <w:r>
        <w:t xml:space="preserve">Cette méthode permet de faire réagir notre </w:t>
      </w:r>
      <w:proofErr w:type="spellStart"/>
      <w:r w:rsidR="009B53E6">
        <w:rPr>
          <w:i/>
          <w:iCs/>
        </w:rPr>
        <w:t>D</w:t>
      </w:r>
      <w:r w:rsidRPr="006805C8">
        <w:rPr>
          <w:i/>
          <w:iCs/>
        </w:rPr>
        <w:t>etective</w:t>
      </w:r>
      <w:r w:rsidR="009B53E6">
        <w:rPr>
          <w:i/>
          <w:iCs/>
        </w:rPr>
        <w:t>A</w:t>
      </w:r>
      <w:r w:rsidRPr="006805C8">
        <w:rPr>
          <w:i/>
          <w:iCs/>
        </w:rPr>
        <w:t>nimal</w:t>
      </w:r>
      <w:proofErr w:type="spellEnd"/>
      <w:r>
        <w:t xml:space="preserve"> en fonction de la valeur du booléen </w:t>
      </w:r>
      <w:proofErr w:type="spellStart"/>
      <w:r>
        <w:rPr>
          <w:i/>
          <w:iCs/>
        </w:rPr>
        <w:t>mechant</w:t>
      </w:r>
      <w:proofErr w:type="spellEnd"/>
      <w:r>
        <w:t xml:space="preserve"> grâce à la condition </w:t>
      </w:r>
      <w:r>
        <w:rPr>
          <w:i/>
          <w:iCs/>
        </w:rPr>
        <w:t>if</w:t>
      </w:r>
      <w:r>
        <w:t xml:space="preserve">. Si </w:t>
      </w:r>
      <w:proofErr w:type="spellStart"/>
      <w:r>
        <w:rPr>
          <w:i/>
          <w:iCs/>
        </w:rPr>
        <w:t>mechant</w:t>
      </w:r>
      <w:proofErr w:type="spellEnd"/>
      <w:r>
        <w:rPr>
          <w:i/>
          <w:iCs/>
        </w:rPr>
        <w:t>==</w:t>
      </w:r>
      <w:proofErr w:type="spellStart"/>
      <w:r>
        <w:rPr>
          <w:i/>
          <w:iCs/>
        </w:rPr>
        <w:t>true</w:t>
      </w:r>
      <w:proofErr w:type="spellEnd"/>
      <w:r>
        <w:t xml:space="preserve">, on affiche le sentiment </w:t>
      </w:r>
      <w:proofErr w:type="spellStart"/>
      <w:r>
        <w:rPr>
          <w:i/>
          <w:iCs/>
        </w:rPr>
        <w:t>Mechant</w:t>
      </w:r>
      <w:proofErr w:type="spellEnd"/>
      <w:r>
        <w:t xml:space="preserve"> et on appelle la méthode « attaquer ». Sinon, il dit une phrase par défaut</w:t>
      </w:r>
      <w:r w:rsidR="00B24C57">
        <w:t xml:space="preserve"> « Miam ! »</w:t>
      </w:r>
      <w:r w:rsidR="004F4A9D">
        <w:t xml:space="preserve">, qui fait sens quand on lit l’histoire </w:t>
      </w:r>
      <w:r w:rsidR="00FA1F6E">
        <w:t>complète</w:t>
      </w:r>
      <w:r>
        <w:t>.</w:t>
      </w:r>
    </w:p>
    <w:p w14:paraId="76B2C62A" w14:textId="441691C7" w:rsidR="00A6145A" w:rsidRDefault="00A6145A" w:rsidP="00EA5CEA">
      <w:pPr>
        <w:pStyle w:val="Titre2"/>
        <w:jc w:val="both"/>
      </w:pPr>
      <w:r>
        <w:tab/>
      </w:r>
      <w:bookmarkStart w:id="13" w:name="_Toc119078023"/>
      <w:r>
        <w:t>Histoire</w:t>
      </w:r>
      <w:bookmarkEnd w:id="13"/>
    </w:p>
    <w:p w14:paraId="25638F7E" w14:textId="0712AA4C" w:rsidR="00975609" w:rsidRPr="00975609" w:rsidRDefault="00E34596" w:rsidP="00FA1F6E">
      <w:pPr>
        <w:ind w:firstLine="720"/>
        <w:jc w:val="both"/>
      </w:pPr>
      <w:r>
        <w:rPr>
          <w:noProof/>
        </w:rPr>
        <w:drawing>
          <wp:anchor distT="0" distB="0" distL="114300" distR="114300" simplePos="0" relativeHeight="251681811" behindDoc="0" locked="0" layoutInCell="1" allowOverlap="1" wp14:anchorId="5935DA9B" wp14:editId="2955B78F">
            <wp:simplePos x="0" y="0"/>
            <wp:positionH relativeFrom="margin">
              <wp:align>center</wp:align>
            </wp:positionH>
            <wp:positionV relativeFrom="paragraph">
              <wp:posOffset>634365</wp:posOffset>
            </wp:positionV>
            <wp:extent cx="5407660" cy="2294255"/>
            <wp:effectExtent l="0" t="0" r="2540" b="0"/>
            <wp:wrapTopAndBottom/>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407660" cy="2294255"/>
                    </a:xfrm>
                    <a:prstGeom prst="rect">
                      <a:avLst/>
                    </a:prstGeom>
                  </pic:spPr>
                </pic:pic>
              </a:graphicData>
            </a:graphic>
            <wp14:sizeRelH relativeFrom="margin">
              <wp14:pctWidth>0</wp14:pctWidth>
            </wp14:sizeRelH>
            <wp14:sizeRelV relativeFrom="margin">
              <wp14:pctHeight>0</wp14:pctHeight>
            </wp14:sizeRelV>
          </wp:anchor>
        </w:drawing>
      </w:r>
      <w:r w:rsidR="005B59B9">
        <w:t>« </w:t>
      </w:r>
      <w:r w:rsidR="00975609">
        <w:t>Histoire</w:t>
      </w:r>
      <w:r w:rsidR="005B59B9">
        <w:t> »</w:t>
      </w:r>
      <w:r w:rsidR="00975609">
        <w:t xml:space="preserve"> est une classe à part qui n’hérite d’aucune autre classe. Elle permet d’agrémenter l’histoire et de faire participer l’utilisateur activement à la recherche de coupable.</w:t>
      </w:r>
    </w:p>
    <w:p w14:paraId="3C4AA3DA" w14:textId="3B2AD97D" w:rsidR="00122A4E" w:rsidRDefault="00975609" w:rsidP="00985717">
      <w:pPr>
        <w:ind w:firstLine="720"/>
        <w:jc w:val="both"/>
      </w:pPr>
      <w:r>
        <w:t>Elle prend en param</w:t>
      </w:r>
      <w:r w:rsidR="00007EF0">
        <w:t>ètre une</w:t>
      </w:r>
      <w:r w:rsidR="005B59B9">
        <w:t> </w:t>
      </w:r>
      <w:proofErr w:type="spellStart"/>
      <w:r w:rsidR="00007EF0" w:rsidRPr="00D723A8">
        <w:rPr>
          <w:i/>
        </w:rPr>
        <w:t>ArrayList</w:t>
      </w:r>
      <w:proofErr w:type="spellEnd"/>
      <w:r w:rsidR="00007EF0" w:rsidRPr="00D723A8">
        <w:rPr>
          <w:i/>
        </w:rPr>
        <w:t xml:space="preserve"> de String</w:t>
      </w:r>
      <w:r w:rsidR="00007EF0">
        <w:t xml:space="preserve"> (les noms de</w:t>
      </w:r>
      <w:r w:rsidR="00A14322">
        <w:t>s</w:t>
      </w:r>
      <w:r w:rsidR="00007EF0">
        <w:t xml:space="preserve"> </w:t>
      </w:r>
      <w:r w:rsidR="00194F8A">
        <w:t>potentiel</w:t>
      </w:r>
      <w:r w:rsidR="0040638F">
        <w:t xml:space="preserve">s </w:t>
      </w:r>
      <w:r w:rsidR="00BF7BB8">
        <w:t>coupables)</w:t>
      </w:r>
      <w:r w:rsidR="00AE3617">
        <w:t xml:space="preserve"> et une deuxième avec les vrais coupables dedans.</w:t>
      </w:r>
      <w:r w:rsidR="00985717">
        <w:t xml:space="preserve"> </w:t>
      </w:r>
      <w:r w:rsidR="00131742">
        <w:t>Elle va être rempli</w:t>
      </w:r>
      <w:r w:rsidR="00BC267C">
        <w:t>e au fur et à mesure par</w:t>
      </w:r>
      <w:r w:rsidR="00470767">
        <w:t xml:space="preserve"> l’utilisateur</w:t>
      </w:r>
      <w:r w:rsidR="00122A4E">
        <w:t xml:space="preserve"> s’il le souhaite.</w:t>
      </w:r>
      <w:r w:rsidR="00985717">
        <w:t xml:space="preserve"> </w:t>
      </w:r>
      <w:r w:rsidR="004E72B4">
        <w:t>Le con</w:t>
      </w:r>
      <w:r w:rsidR="00F0707F">
        <w:t>s</w:t>
      </w:r>
      <w:r w:rsidR="004E72B4">
        <w:t xml:space="preserve">tructeur ici est vide car il ne nous est d’aucune </w:t>
      </w:r>
      <w:r w:rsidR="0024248C">
        <w:t>utilité</w:t>
      </w:r>
      <w:r w:rsidR="00F0707F">
        <w:t>.</w:t>
      </w:r>
    </w:p>
    <w:p w14:paraId="20D225FE" w14:textId="4DCF6F67" w:rsidR="00B16D64" w:rsidRDefault="00B16D64" w:rsidP="005F4087">
      <w:pPr>
        <w:ind w:firstLine="720"/>
        <w:jc w:val="both"/>
      </w:pPr>
      <w:r>
        <w:t xml:space="preserve">Ci-dessous les accesseurs </w:t>
      </w:r>
      <w:r w:rsidR="002D2F8A">
        <w:t xml:space="preserve">et </w:t>
      </w:r>
      <w:r w:rsidR="009B53E6">
        <w:t>mutateur</w:t>
      </w:r>
      <w:r w:rsidR="002D2F8A">
        <w:t xml:space="preserve"> pour modifier la valeur ou plutôt le contenu de nos listes</w:t>
      </w:r>
      <w:r w:rsidR="006472B9">
        <w:t xml:space="preserve"> ainsi que d’y accéder.</w:t>
      </w:r>
    </w:p>
    <w:p w14:paraId="069A0B86" w14:textId="3A5C4B23" w:rsidR="000F0EBB" w:rsidRDefault="000F0EBB" w:rsidP="000B381D"/>
    <w:p w14:paraId="6F16B9B9" w14:textId="01BB5563" w:rsidR="000F0EBB" w:rsidRDefault="006E2663" w:rsidP="000B381D">
      <w:r>
        <w:rPr>
          <w:noProof/>
        </w:rPr>
        <w:lastRenderedPageBreak/>
        <w:drawing>
          <wp:anchor distT="0" distB="0" distL="114300" distR="114300" simplePos="0" relativeHeight="251658246" behindDoc="1" locked="0" layoutInCell="1" allowOverlap="1" wp14:anchorId="74BB495A" wp14:editId="3ABBBA38">
            <wp:simplePos x="0" y="0"/>
            <wp:positionH relativeFrom="column">
              <wp:posOffset>-1830</wp:posOffset>
            </wp:positionH>
            <wp:positionV relativeFrom="paragraph">
              <wp:posOffset>45235</wp:posOffset>
            </wp:positionV>
            <wp:extent cx="3105150" cy="1628775"/>
            <wp:effectExtent l="0" t="0" r="0" b="9525"/>
            <wp:wrapNone/>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05150" cy="1628775"/>
                    </a:xfrm>
                    <a:prstGeom prst="rect">
                      <a:avLst/>
                    </a:prstGeom>
                  </pic:spPr>
                </pic:pic>
              </a:graphicData>
            </a:graphic>
          </wp:anchor>
        </w:drawing>
      </w:r>
      <w:r w:rsidR="00B16D64">
        <w:rPr>
          <w:noProof/>
        </w:rPr>
        <w:drawing>
          <wp:anchor distT="0" distB="0" distL="114300" distR="114300" simplePos="0" relativeHeight="251658245" behindDoc="0" locked="0" layoutInCell="1" allowOverlap="1" wp14:anchorId="0FD37BE3" wp14:editId="1C8000B8">
            <wp:simplePos x="0" y="0"/>
            <wp:positionH relativeFrom="margin">
              <wp:posOffset>2738994</wp:posOffset>
            </wp:positionH>
            <wp:positionV relativeFrom="paragraph">
              <wp:posOffset>113520</wp:posOffset>
            </wp:positionV>
            <wp:extent cx="3060065" cy="1509395"/>
            <wp:effectExtent l="0" t="0" r="6985" b="0"/>
            <wp:wrapSquare wrapText="bothSides"/>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0065" cy="1509395"/>
                    </a:xfrm>
                    <a:prstGeom prst="rect">
                      <a:avLst/>
                    </a:prstGeom>
                  </pic:spPr>
                </pic:pic>
              </a:graphicData>
            </a:graphic>
            <wp14:sizeRelH relativeFrom="margin">
              <wp14:pctWidth>0</wp14:pctWidth>
            </wp14:sizeRelH>
            <wp14:sizeRelV relativeFrom="margin">
              <wp14:pctHeight>0</wp14:pctHeight>
            </wp14:sizeRelV>
          </wp:anchor>
        </w:drawing>
      </w:r>
    </w:p>
    <w:p w14:paraId="06FE6F9B" w14:textId="162728CB" w:rsidR="000F0EBB" w:rsidRDefault="000F0EBB" w:rsidP="000B381D"/>
    <w:p w14:paraId="6010AD78" w14:textId="77777777" w:rsidR="00D97C09" w:rsidRDefault="00D97C09" w:rsidP="000B381D"/>
    <w:p w14:paraId="269E764D" w14:textId="0B52B0BF" w:rsidR="00F0707F" w:rsidRDefault="00F0707F" w:rsidP="000B381D"/>
    <w:p w14:paraId="4C02D9B4" w14:textId="77777777" w:rsidR="00D97C09" w:rsidRDefault="00D97C09" w:rsidP="000B381D"/>
    <w:p w14:paraId="3F35A124" w14:textId="77777777" w:rsidR="000F0EBB" w:rsidRDefault="000F0EBB" w:rsidP="000B381D"/>
    <w:p w14:paraId="7FBD63DD" w14:textId="77777777" w:rsidR="000F0EBB" w:rsidRDefault="000F0EBB" w:rsidP="000B381D"/>
    <w:p w14:paraId="4F715EE5" w14:textId="77777777" w:rsidR="000F0EBB" w:rsidRDefault="000F0EBB" w:rsidP="000B381D"/>
    <w:p w14:paraId="32D2B0DC" w14:textId="77777777" w:rsidR="000F0EBB" w:rsidRDefault="000F0EBB" w:rsidP="000B381D"/>
    <w:p w14:paraId="295A3BFC" w14:textId="4B5263FD" w:rsidR="00F0707F" w:rsidRDefault="000F0EBB" w:rsidP="00971F8C">
      <w:pPr>
        <w:ind w:firstLine="720"/>
        <w:jc w:val="both"/>
      </w:pPr>
      <w:r>
        <w:rPr>
          <w:noProof/>
        </w:rPr>
        <w:drawing>
          <wp:anchor distT="0" distB="0" distL="114300" distR="114300" simplePos="0" relativeHeight="251658247" behindDoc="0" locked="0" layoutInCell="1" allowOverlap="1" wp14:anchorId="18BA5991" wp14:editId="596A1EC7">
            <wp:simplePos x="0" y="0"/>
            <wp:positionH relativeFrom="margin">
              <wp:align>right</wp:align>
            </wp:positionH>
            <wp:positionV relativeFrom="paragraph">
              <wp:posOffset>418106</wp:posOffset>
            </wp:positionV>
            <wp:extent cx="5951220" cy="3494405"/>
            <wp:effectExtent l="0" t="0" r="0" b="0"/>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951220" cy="3494405"/>
                    </a:xfrm>
                    <a:prstGeom prst="rect">
                      <a:avLst/>
                    </a:prstGeom>
                  </pic:spPr>
                </pic:pic>
              </a:graphicData>
            </a:graphic>
          </wp:anchor>
        </w:drawing>
      </w:r>
      <w:r w:rsidR="00F0707F">
        <w:t xml:space="preserve">La méthode </w:t>
      </w:r>
      <w:r w:rsidR="005B59B9">
        <w:t>« </w:t>
      </w:r>
      <w:r w:rsidR="00F0707F">
        <w:t>synopsis</w:t>
      </w:r>
      <w:r w:rsidR="005B59B9">
        <w:t> »</w:t>
      </w:r>
      <w:r w:rsidR="00F0707F">
        <w:t xml:space="preserve"> </w:t>
      </w:r>
      <w:r w:rsidR="006C008C">
        <w:t xml:space="preserve">va aller lire un texte </w:t>
      </w:r>
      <w:r w:rsidR="000C7B40">
        <w:t xml:space="preserve">Histoire qui initie, introduit notre </w:t>
      </w:r>
      <w:r w:rsidR="00F145B8">
        <w:t>histoire : ici, l’épisode du Safari.</w:t>
      </w:r>
    </w:p>
    <w:p w14:paraId="2A0F3F8B" w14:textId="7BBF8B43" w:rsidR="00AB0FA7" w:rsidRDefault="00F145B8" w:rsidP="002E05E1">
      <w:pPr>
        <w:ind w:firstLine="720"/>
        <w:jc w:val="both"/>
      </w:pPr>
      <w:r>
        <w:t xml:space="preserve">On va gérer dans cette méthode les exceptions tel que </w:t>
      </w:r>
      <w:r w:rsidR="002F7B06">
        <w:t xml:space="preserve">la lecture d’un fichier vide avec </w:t>
      </w:r>
      <w:proofErr w:type="spellStart"/>
      <w:r w:rsidR="002F7B06">
        <w:t>EmptyFileException</w:t>
      </w:r>
      <w:proofErr w:type="spellEnd"/>
      <w:r w:rsidR="002F7B06">
        <w:t xml:space="preserve"> que nous </w:t>
      </w:r>
      <w:r w:rsidR="0059741F">
        <w:t>verrons plus tard.</w:t>
      </w:r>
      <w:r w:rsidR="00971F8C">
        <w:t xml:space="preserve"> </w:t>
      </w:r>
      <w:proofErr w:type="spellStart"/>
      <w:r w:rsidR="3FD0395A">
        <w:t>Throws</w:t>
      </w:r>
      <w:proofErr w:type="spellEnd"/>
      <w:r w:rsidR="3FD0395A">
        <w:t xml:space="preserve"> permet la gestion d’exception </w:t>
      </w:r>
      <w:r w:rsidR="00ED4F34">
        <w:t>dans l’instance appelante et ne fait pas de bloc d’exception</w:t>
      </w:r>
      <w:r w:rsidR="3FD0395A">
        <w:t>.</w:t>
      </w:r>
      <w:r w:rsidR="00971F8C">
        <w:t xml:space="preserve"> </w:t>
      </w:r>
      <w:r w:rsidR="00350DC3">
        <w:t xml:space="preserve">Le </w:t>
      </w:r>
      <w:proofErr w:type="spellStart"/>
      <w:r w:rsidR="00350DC3">
        <w:t>try</w:t>
      </w:r>
      <w:proofErr w:type="spellEnd"/>
      <w:r w:rsidR="00802DEA">
        <w:t>-</w:t>
      </w:r>
      <w:r w:rsidR="00350DC3">
        <w:t>catch ici va tester tout d’abord de lire le fichier</w:t>
      </w:r>
      <w:r w:rsidR="00012C7F">
        <w:t xml:space="preserve"> avec un </w:t>
      </w:r>
      <w:proofErr w:type="spellStart"/>
      <w:r w:rsidR="00012C7F">
        <w:t>Buffered</w:t>
      </w:r>
      <w:r w:rsidR="0039669E">
        <w:t>Reader</w:t>
      </w:r>
      <w:proofErr w:type="spellEnd"/>
      <w:r w:rsidR="00CE669E">
        <w:t xml:space="preserve">. Si jamais </w:t>
      </w:r>
      <w:r w:rsidR="00963ECE">
        <w:t>l</w:t>
      </w:r>
      <w:r w:rsidR="00683206">
        <w:t>a ligne que l’on lit est null</w:t>
      </w:r>
      <w:r w:rsidR="002E2359">
        <w:t>e</w:t>
      </w:r>
      <w:r w:rsidR="00683206">
        <w:t xml:space="preserve"> (vide) alors on renvoie l’exception du fichier vide : on va chercher le message </w:t>
      </w:r>
      <w:r w:rsidR="00E634A9">
        <w:t xml:space="preserve">avec le catch </w:t>
      </w:r>
      <w:r w:rsidR="00502EA6">
        <w:t xml:space="preserve">et on </w:t>
      </w:r>
      <w:r w:rsidR="317EB06E">
        <w:t>affiche</w:t>
      </w:r>
      <w:r w:rsidR="08597CE2">
        <w:t xml:space="preserve"> “L’histoire charge...” à la place du message d’erreur qui empêche le reste du code de s’exécuter</w:t>
      </w:r>
      <w:r w:rsidR="317EB06E">
        <w:t>.</w:t>
      </w:r>
      <w:r w:rsidR="002601D3">
        <w:t xml:space="preserve"> </w:t>
      </w:r>
      <w:r w:rsidR="002E05E1">
        <w:t xml:space="preserve"> </w:t>
      </w:r>
      <w:r w:rsidR="0059741F">
        <w:t xml:space="preserve">On gère </w:t>
      </w:r>
      <w:r w:rsidR="002E0A2F">
        <w:t xml:space="preserve">également </w:t>
      </w:r>
      <w:r w:rsidR="00CE407A">
        <w:t xml:space="preserve">si </w:t>
      </w:r>
      <w:r w:rsidR="00641776">
        <w:t>le code ne trouve pas le fichier demandé dans le répertoire et</w:t>
      </w:r>
      <w:r w:rsidR="00136A2E">
        <w:t xml:space="preserve"> affiche alors le message déjà présent dans la documentation </w:t>
      </w:r>
      <w:r w:rsidR="004F1D4E">
        <w:t>J</w:t>
      </w:r>
      <w:r w:rsidR="00136A2E">
        <w:t>ava</w:t>
      </w:r>
      <w:r w:rsidR="005D37A1">
        <w:t>.</w:t>
      </w:r>
      <w:r w:rsidR="002E05E1">
        <w:t xml:space="preserve"> </w:t>
      </w:r>
      <w:r w:rsidR="00AB0FA7">
        <w:t>Sinon</w:t>
      </w:r>
      <w:r w:rsidR="312BB353">
        <w:t>,</w:t>
      </w:r>
      <w:r w:rsidR="27D0AF4A">
        <w:t xml:space="preserve"> </w:t>
      </w:r>
      <w:r w:rsidR="312BB353">
        <w:t xml:space="preserve">avec un scanner, </w:t>
      </w:r>
      <w:r w:rsidR="00BB3735">
        <w:t xml:space="preserve">on lit </w:t>
      </w:r>
      <w:r w:rsidR="6A6E7EC7">
        <w:t xml:space="preserve">le fichier et l’affiche </w:t>
      </w:r>
      <w:r w:rsidR="26509663">
        <w:t>ligne par ligne tant que la prochaine ligne n’est pas vide.</w:t>
      </w:r>
    </w:p>
    <w:p w14:paraId="16488DB3" w14:textId="6A014D7D" w:rsidR="007069F2" w:rsidRDefault="007069F2" w:rsidP="000B381D"/>
    <w:p w14:paraId="1AAE7B2D" w14:textId="7E4E8305" w:rsidR="007069F2" w:rsidRDefault="0039669E" w:rsidP="00F97215">
      <w:pPr>
        <w:jc w:val="both"/>
      </w:pPr>
      <w:r>
        <w:rPr>
          <w:noProof/>
        </w:rPr>
        <w:drawing>
          <wp:anchor distT="0" distB="0" distL="114300" distR="114300" simplePos="0" relativeHeight="251682835" behindDoc="0" locked="0" layoutInCell="1" allowOverlap="1" wp14:anchorId="1B35EEDD" wp14:editId="2505566C">
            <wp:simplePos x="0" y="0"/>
            <wp:positionH relativeFrom="margin">
              <wp:align>center</wp:align>
            </wp:positionH>
            <wp:positionV relativeFrom="paragraph">
              <wp:posOffset>270628</wp:posOffset>
            </wp:positionV>
            <wp:extent cx="2667137" cy="514376"/>
            <wp:effectExtent l="0" t="0" r="0" b="0"/>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667137" cy="514376"/>
                    </a:xfrm>
                    <a:prstGeom prst="rect">
                      <a:avLst/>
                    </a:prstGeom>
                  </pic:spPr>
                </pic:pic>
              </a:graphicData>
            </a:graphic>
          </wp:anchor>
        </w:drawing>
      </w:r>
      <w:r w:rsidR="00E018EA">
        <w:t xml:space="preserve">On initie notre objet </w:t>
      </w:r>
      <w:r w:rsidR="00A8522A">
        <w:t xml:space="preserve">« Histoire » et on appelle </w:t>
      </w:r>
      <w:r w:rsidR="00281FE3">
        <w:t>le synopsis.</w:t>
      </w:r>
    </w:p>
    <w:p w14:paraId="0806B05D" w14:textId="6503A8DE" w:rsidR="00E018EA" w:rsidRDefault="00F97215" w:rsidP="00F97215">
      <w:pPr>
        <w:jc w:val="both"/>
      </w:pPr>
      <w:r>
        <w:t>L</w:t>
      </w:r>
      <w:r w:rsidR="00E018EA">
        <w:t>e résultat est le suivant :</w:t>
      </w:r>
    </w:p>
    <w:p w14:paraId="5C2957D3" w14:textId="0C9196EF" w:rsidR="007069F2" w:rsidRDefault="00042143" w:rsidP="00F97215">
      <w:pPr>
        <w:ind w:firstLine="720"/>
        <w:jc w:val="both"/>
      </w:pPr>
      <w:r>
        <w:rPr>
          <w:noProof/>
        </w:rPr>
        <w:lastRenderedPageBreak/>
        <w:drawing>
          <wp:anchor distT="0" distB="0" distL="114300" distR="114300" simplePos="0" relativeHeight="251685907" behindDoc="0" locked="0" layoutInCell="1" allowOverlap="1" wp14:anchorId="48BADF88" wp14:editId="65570D3F">
            <wp:simplePos x="0" y="0"/>
            <wp:positionH relativeFrom="column">
              <wp:posOffset>701312</wp:posOffset>
            </wp:positionH>
            <wp:positionV relativeFrom="paragraph">
              <wp:posOffset>1578610</wp:posOffset>
            </wp:positionV>
            <wp:extent cx="2432050" cy="863600"/>
            <wp:effectExtent l="0" t="0" r="6350" b="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432050" cy="863600"/>
                    </a:xfrm>
                    <a:prstGeom prst="rect">
                      <a:avLst/>
                    </a:prstGeom>
                  </pic:spPr>
                </pic:pic>
              </a:graphicData>
            </a:graphic>
          </wp:anchor>
        </w:drawing>
      </w:r>
      <w:r>
        <w:rPr>
          <w:noProof/>
        </w:rPr>
        <w:drawing>
          <wp:anchor distT="0" distB="0" distL="114300" distR="114300" simplePos="0" relativeHeight="251684883" behindDoc="0" locked="0" layoutInCell="1" allowOverlap="1" wp14:anchorId="24FF2F71" wp14:editId="5B2D6550">
            <wp:simplePos x="0" y="0"/>
            <wp:positionH relativeFrom="margin">
              <wp:align>center</wp:align>
            </wp:positionH>
            <wp:positionV relativeFrom="paragraph">
              <wp:posOffset>1353003</wp:posOffset>
            </wp:positionV>
            <wp:extent cx="4597636" cy="209561"/>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1">
                      <a:extLst>
                        <a:ext uri="{28A0092B-C50C-407E-A947-70E740481C1C}">
                          <a14:useLocalDpi xmlns:a14="http://schemas.microsoft.com/office/drawing/2010/main" val="0"/>
                        </a:ext>
                      </a:extLst>
                    </a:blip>
                    <a:stretch>
                      <a:fillRect/>
                    </a:stretch>
                  </pic:blipFill>
                  <pic:spPr>
                    <a:xfrm>
                      <a:off x="0" y="0"/>
                      <a:ext cx="4597636" cy="209561"/>
                    </a:xfrm>
                    <a:prstGeom prst="rect">
                      <a:avLst/>
                    </a:prstGeom>
                  </pic:spPr>
                </pic:pic>
              </a:graphicData>
            </a:graphic>
            <wp14:sizeRelH relativeFrom="page">
              <wp14:pctWidth>0</wp14:pctWidth>
            </wp14:sizeRelH>
            <wp14:sizeRelV relativeFrom="page">
              <wp14:pctHeight>0</wp14:pctHeight>
            </wp14:sizeRelV>
          </wp:anchor>
        </w:drawing>
      </w:r>
      <w:r w:rsidR="007069F2">
        <w:rPr>
          <w:noProof/>
        </w:rPr>
        <w:drawing>
          <wp:anchor distT="0" distB="0" distL="114300" distR="114300" simplePos="0" relativeHeight="251683859" behindDoc="0" locked="0" layoutInCell="1" allowOverlap="1" wp14:anchorId="08422087" wp14:editId="6F474F33">
            <wp:simplePos x="0" y="0"/>
            <wp:positionH relativeFrom="margin">
              <wp:align>left</wp:align>
            </wp:positionH>
            <wp:positionV relativeFrom="paragraph">
              <wp:posOffset>54791</wp:posOffset>
            </wp:positionV>
            <wp:extent cx="5951220" cy="845185"/>
            <wp:effectExtent l="0" t="0" r="0" b="0"/>
            <wp:wrapTopAndBottom/>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951220" cy="845185"/>
                    </a:xfrm>
                    <a:prstGeom prst="rect">
                      <a:avLst/>
                    </a:prstGeom>
                  </pic:spPr>
                </pic:pic>
              </a:graphicData>
            </a:graphic>
          </wp:anchor>
        </w:drawing>
      </w:r>
      <w:r w:rsidR="007069F2">
        <w:t>La méthode suivante « </w:t>
      </w:r>
      <w:proofErr w:type="spellStart"/>
      <w:r w:rsidR="007069F2">
        <w:t>listeSuspect</w:t>
      </w:r>
      <w:proofErr w:type="spellEnd"/>
      <w:r w:rsidR="007069F2">
        <w:t> » prend en paramètre une « </w:t>
      </w:r>
      <w:proofErr w:type="spellStart"/>
      <w:r w:rsidR="007069F2">
        <w:t>LinkedList</w:t>
      </w:r>
      <w:proofErr w:type="spellEnd"/>
      <w:r w:rsidR="007069F2">
        <w:t xml:space="preserve"> » de String avec le nom de tous les suspects. Cette liste est créée dans </w:t>
      </w:r>
      <w:r w:rsidR="00F97215">
        <w:t>la main</w:t>
      </w:r>
      <w:r w:rsidR="007069F2">
        <w:t> :</w:t>
      </w:r>
    </w:p>
    <w:p w14:paraId="14BFE00D" w14:textId="01072245" w:rsidR="0014694B" w:rsidRDefault="00633F68" w:rsidP="00633F68">
      <w:pPr>
        <w:ind w:firstLine="720"/>
        <w:jc w:val="both"/>
      </w:pPr>
      <w:r>
        <w:rPr>
          <w:noProof/>
        </w:rPr>
        <w:drawing>
          <wp:anchor distT="0" distB="0" distL="114300" distR="114300" simplePos="0" relativeHeight="251686931" behindDoc="0" locked="0" layoutInCell="1" allowOverlap="1" wp14:anchorId="1F0B72EA" wp14:editId="09BA5F27">
            <wp:simplePos x="0" y="0"/>
            <wp:positionH relativeFrom="margin">
              <wp:align>left</wp:align>
            </wp:positionH>
            <wp:positionV relativeFrom="paragraph">
              <wp:posOffset>1755412</wp:posOffset>
            </wp:positionV>
            <wp:extent cx="5951220" cy="2550160"/>
            <wp:effectExtent l="0" t="0" r="0" b="254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51220" cy="2550160"/>
                    </a:xfrm>
                    <a:prstGeom prst="rect">
                      <a:avLst/>
                    </a:prstGeom>
                  </pic:spPr>
                </pic:pic>
              </a:graphicData>
            </a:graphic>
          </wp:anchor>
        </w:drawing>
      </w:r>
      <w:r w:rsidR="0014694B">
        <w:t xml:space="preserve">On va gérer dans cette méthode aussi les exceptions </w:t>
      </w:r>
      <w:r w:rsidR="007E7285">
        <w:t xml:space="preserve">tel que </w:t>
      </w:r>
      <w:proofErr w:type="spellStart"/>
      <w:r w:rsidR="007E7285">
        <w:t>NumberFormatException</w:t>
      </w:r>
      <w:proofErr w:type="spellEnd"/>
      <w:r w:rsidR="007E7285">
        <w:t xml:space="preserve"> et </w:t>
      </w:r>
      <w:proofErr w:type="spellStart"/>
      <w:r w:rsidR="007E7285">
        <w:t>MyEmptyFileException</w:t>
      </w:r>
      <w:proofErr w:type="spellEnd"/>
      <w:r w:rsidR="007E7285">
        <w:t xml:space="preserve"> que nous verrons plus tard également.</w:t>
      </w:r>
    </w:p>
    <w:p w14:paraId="20D429E9" w14:textId="784F3719" w:rsidR="0D5B4B66" w:rsidRDefault="00AA1726" w:rsidP="005D553A">
      <w:pPr>
        <w:ind w:firstLine="720"/>
        <w:jc w:val="both"/>
      </w:pPr>
      <w:r>
        <w:t xml:space="preserve">On fait donc un </w:t>
      </w:r>
      <w:proofErr w:type="spellStart"/>
      <w:r>
        <w:t>try</w:t>
      </w:r>
      <w:proofErr w:type="spellEnd"/>
      <w:r>
        <w:t>-catch</w:t>
      </w:r>
      <w:r w:rsidR="00802DEA">
        <w:t> :</w:t>
      </w:r>
      <w:r w:rsidR="0083210F">
        <w:t xml:space="preserve"> </w:t>
      </w:r>
    </w:p>
    <w:p w14:paraId="59BBF082" w14:textId="229A842B" w:rsidR="009228F1" w:rsidRDefault="0083210F" w:rsidP="005D553A">
      <w:pPr>
        <w:jc w:val="both"/>
      </w:pPr>
      <w:r>
        <w:t>Si jamais la liste de suspect est vide, l’utilisateur n’a plus de pouvoir sur la suite de l’histoire</w:t>
      </w:r>
      <w:r w:rsidR="00BA1665">
        <w:t>. Il a perdu toutes ses chances de deviner qui sont les coupables.</w:t>
      </w:r>
      <w:r w:rsidR="00596757">
        <w:t xml:space="preserve"> </w:t>
      </w:r>
      <w:r w:rsidR="00C04626">
        <w:t xml:space="preserve">On affiche alors le message suivant </w:t>
      </w:r>
      <w:r w:rsidR="00EC4842">
        <w:t>« La liste de suspect est vide… Vous ne pouvez plus rien faire</w:t>
      </w:r>
      <w:r w:rsidR="00633222">
        <w:t xml:space="preserve">. » </w:t>
      </w:r>
      <w:r w:rsidR="00C04626">
        <w:t xml:space="preserve">grâce au </w:t>
      </w:r>
      <w:r w:rsidR="007A1B5D">
        <w:t>catch</w:t>
      </w:r>
      <w:r w:rsidR="0074193F" w:rsidRPr="0074193F">
        <w:t xml:space="preserve"> (</w:t>
      </w:r>
      <w:proofErr w:type="spellStart"/>
      <w:r w:rsidR="0074193F" w:rsidRPr="0074193F">
        <w:t>MyEmptyListException</w:t>
      </w:r>
      <w:proofErr w:type="spellEnd"/>
      <w:r w:rsidR="0074193F" w:rsidRPr="0074193F">
        <w:t xml:space="preserve"> f)</w:t>
      </w:r>
      <w:r w:rsidR="0074193F">
        <w:t xml:space="preserve"> </w:t>
      </w:r>
      <w:r w:rsidR="00EC4842">
        <w:t xml:space="preserve">présent </w:t>
      </w:r>
      <w:r w:rsidR="0074193F">
        <w:t>plus loin</w:t>
      </w:r>
      <w:r w:rsidR="00141B4B">
        <w:t>.</w:t>
      </w:r>
      <w:r w:rsidR="00596757">
        <w:t xml:space="preserve"> </w:t>
      </w:r>
      <w:r w:rsidR="00633222">
        <w:t xml:space="preserve">Sinon </w:t>
      </w:r>
      <w:r w:rsidR="000304BA">
        <w:t xml:space="preserve">on affiche la liste de suspect et on demande </w:t>
      </w:r>
      <w:r w:rsidR="005A35C9">
        <w:t>à l’utilisateur ce qu’il veut faire</w:t>
      </w:r>
      <w:r w:rsidR="00EB49B5">
        <w:t> : 1</w:t>
      </w:r>
      <w:r w:rsidR="009228F1">
        <w:t xml:space="preserve"> il enlève un suspect de la liste, 2 il met un suspect dans la liste de coupable, 0 on repose la question, le reste correspond à ne rien faire.</w:t>
      </w:r>
      <w:r w:rsidR="00596757">
        <w:t xml:space="preserve"> </w:t>
      </w:r>
      <w:r w:rsidR="00A455E2">
        <w:t xml:space="preserve">On vérifie que la réponse rentrée dans le scanner est bien un entier </w:t>
      </w:r>
      <w:r w:rsidR="00B51E4F">
        <w:t xml:space="preserve">avec le </w:t>
      </w:r>
      <w:r w:rsidR="006E23E0">
        <w:t>« </w:t>
      </w:r>
      <w:proofErr w:type="spellStart"/>
      <w:r w:rsidR="00523010">
        <w:t>Integer</w:t>
      </w:r>
      <w:r w:rsidR="00B17A0E">
        <w:t>.parseInt</w:t>
      </w:r>
      <w:proofErr w:type="spellEnd"/>
      <w:r w:rsidR="006E23E0">
        <w:t> »</w:t>
      </w:r>
      <w:r w:rsidR="00523010">
        <w:t xml:space="preserve"> sinon </w:t>
      </w:r>
      <w:r w:rsidR="00DB156B">
        <w:t xml:space="preserve">on </w:t>
      </w:r>
      <w:r w:rsidR="001E31E1">
        <w:t xml:space="preserve">renvoie </w:t>
      </w:r>
      <w:r w:rsidR="006D0B42">
        <w:t xml:space="preserve">l’exception </w:t>
      </w:r>
      <w:proofErr w:type="spellStart"/>
      <w:r w:rsidR="006D0B42">
        <w:t>NumberFormatExecption</w:t>
      </w:r>
      <w:proofErr w:type="spellEnd"/>
      <w:r w:rsidR="006D0B42">
        <w:t xml:space="preserve"> </w:t>
      </w:r>
      <w:r w:rsidR="004266E4">
        <w:t>qui repose la question du début.</w:t>
      </w:r>
    </w:p>
    <w:p w14:paraId="1182609F" w14:textId="77777777" w:rsidR="004266E4" w:rsidRDefault="004266E4" w:rsidP="005D553A">
      <w:pPr>
        <w:jc w:val="both"/>
      </w:pPr>
    </w:p>
    <w:p w14:paraId="3E65D6C9" w14:textId="6139F300" w:rsidR="004266E4" w:rsidRDefault="004266E4" w:rsidP="005D553A">
      <w:pPr>
        <w:ind w:firstLine="720"/>
        <w:jc w:val="both"/>
      </w:pPr>
      <w:r>
        <w:t xml:space="preserve">3 cas s’offrent donc à la suite. </w:t>
      </w:r>
    </w:p>
    <w:p w14:paraId="46E2BC83" w14:textId="4B1C6A17" w:rsidR="004266E4" w:rsidRDefault="004266E4" w:rsidP="005D553A">
      <w:pPr>
        <w:jc w:val="both"/>
      </w:pPr>
      <w:r>
        <w:t>Le 1</w:t>
      </w:r>
      <w:r w:rsidR="00C13853" w:rsidRPr="009A4743">
        <w:rPr>
          <w:vertAlign w:val="superscript"/>
        </w:rPr>
        <w:t>e</w:t>
      </w:r>
      <w:r w:rsidR="009A4743">
        <w:t xml:space="preserve"> </w:t>
      </w:r>
      <w:r>
        <w:t xml:space="preserve">cas permet de supprimer un suspect de la liste </w:t>
      </w:r>
      <w:r w:rsidR="00977CDD">
        <w:t xml:space="preserve">selon son index </w:t>
      </w:r>
      <w:r w:rsidR="00BD3342">
        <w:t>commençant à 1.</w:t>
      </w:r>
    </w:p>
    <w:p w14:paraId="659130D1" w14:textId="6C3E7091" w:rsidR="00746FFC" w:rsidRDefault="004266E4" w:rsidP="00B54D8E">
      <w:pPr>
        <w:ind w:firstLine="720"/>
        <w:jc w:val="both"/>
      </w:pPr>
      <w:r>
        <w:rPr>
          <w:noProof/>
        </w:rPr>
        <w:lastRenderedPageBreak/>
        <w:drawing>
          <wp:anchor distT="0" distB="0" distL="114300" distR="114300" simplePos="0" relativeHeight="251687955" behindDoc="0" locked="0" layoutInCell="1" allowOverlap="1" wp14:anchorId="5404A965" wp14:editId="0F793711">
            <wp:simplePos x="0" y="0"/>
            <wp:positionH relativeFrom="margin">
              <wp:align>left</wp:align>
            </wp:positionH>
            <wp:positionV relativeFrom="paragraph">
              <wp:posOffset>544</wp:posOffset>
            </wp:positionV>
            <wp:extent cx="5951220" cy="2828925"/>
            <wp:effectExtent l="0" t="0" r="0" b="9525"/>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951220" cy="2828925"/>
                    </a:xfrm>
                    <a:prstGeom prst="rect">
                      <a:avLst/>
                    </a:prstGeom>
                  </pic:spPr>
                </pic:pic>
              </a:graphicData>
            </a:graphic>
          </wp:anchor>
        </w:drawing>
      </w:r>
      <w:r w:rsidR="009973ED">
        <w:t xml:space="preserve">On reprend le même </w:t>
      </w:r>
      <w:proofErr w:type="spellStart"/>
      <w:r w:rsidR="009973ED">
        <w:t>try</w:t>
      </w:r>
      <w:proofErr w:type="spellEnd"/>
      <w:r w:rsidR="009973ED">
        <w:t xml:space="preserve">-catch de tout à l’heure pour vérifier que l’entrée du scanner </w:t>
      </w:r>
      <w:r w:rsidR="001155A7">
        <w:t xml:space="preserve">est un </w:t>
      </w:r>
      <w:r w:rsidR="0092655B">
        <w:t>entier</w:t>
      </w:r>
      <w:r w:rsidR="007033FA">
        <w:t>.</w:t>
      </w:r>
    </w:p>
    <w:p w14:paraId="405027B2" w14:textId="1DAF52FF" w:rsidR="00BA1665" w:rsidRDefault="00746FFC" w:rsidP="00B54D8E">
      <w:pPr>
        <w:jc w:val="both"/>
      </w:pPr>
      <w:r>
        <w:t xml:space="preserve">On vérifie que l’entrée est bien un index </w:t>
      </w:r>
      <w:r w:rsidR="00F57733">
        <w:t xml:space="preserve">possible dans la liste </w:t>
      </w:r>
      <w:r w:rsidR="00C24B62">
        <w:t xml:space="preserve">sinon on renvoie </w:t>
      </w:r>
      <w:r w:rsidR="002B7E35">
        <w:t>à l’erreur</w:t>
      </w:r>
      <w:r w:rsidR="0032095E">
        <w:t xml:space="preserve"> </w:t>
      </w:r>
      <w:proofErr w:type="spellStart"/>
      <w:r w:rsidR="00B11C5D">
        <w:t>NumberFormatException</w:t>
      </w:r>
      <w:proofErr w:type="spellEnd"/>
      <w:r w:rsidR="00B11C5D">
        <w:t xml:space="preserve"> </w:t>
      </w:r>
      <w:r w:rsidR="00C8479D">
        <w:t xml:space="preserve">et </w:t>
      </w:r>
      <w:r w:rsidR="00B11C5D">
        <w:t>on repose la question</w:t>
      </w:r>
      <w:r w:rsidR="00D156B5">
        <w:t>.</w:t>
      </w:r>
      <w:r w:rsidR="00B72AF1">
        <w:t xml:space="preserve"> </w:t>
      </w:r>
      <w:r w:rsidR="007033FA">
        <w:t xml:space="preserve">On </w:t>
      </w:r>
      <w:r w:rsidR="0092655B">
        <w:t>enl</w:t>
      </w:r>
      <w:r w:rsidR="00662EA2">
        <w:t xml:space="preserve">ève 1 </w:t>
      </w:r>
      <w:r w:rsidR="00361F15">
        <w:t xml:space="preserve">à l’entrée pour que l’index commence bien </w:t>
      </w:r>
      <w:r w:rsidR="006B0E36">
        <w:t>à 0</w:t>
      </w:r>
      <w:r w:rsidR="00B95C4E">
        <w:t xml:space="preserve"> et on le </w:t>
      </w:r>
      <w:proofErr w:type="spellStart"/>
      <w:r w:rsidR="00B95C4E">
        <w:t>remove</w:t>
      </w:r>
      <w:proofErr w:type="spellEnd"/>
      <w:r w:rsidR="00A14322">
        <w:t xml:space="preserve"> (supprime)</w:t>
      </w:r>
      <w:r w:rsidR="00B95C4E">
        <w:t xml:space="preserve"> de notre liste de suspect</w:t>
      </w:r>
      <w:r w:rsidR="00BD5B14">
        <w:t>.</w:t>
      </w:r>
    </w:p>
    <w:p w14:paraId="5CE8466C" w14:textId="7D7E6B1F" w:rsidR="00C13853" w:rsidRDefault="00C13853" w:rsidP="00B72AF1">
      <w:pPr>
        <w:spacing w:after="120"/>
        <w:jc w:val="both"/>
      </w:pPr>
      <w:r>
        <w:t xml:space="preserve">On affiche à la fin notre liste de suspect </w:t>
      </w:r>
      <w:r w:rsidR="009977EC">
        <w:t>modifiée</w:t>
      </w:r>
      <w:r>
        <w:t>.</w:t>
      </w:r>
    </w:p>
    <w:p w14:paraId="6E5D6A49" w14:textId="4C5FB037" w:rsidR="00C13853" w:rsidRDefault="00312942" w:rsidP="00B72AF1">
      <w:pPr>
        <w:ind w:firstLine="720"/>
      </w:pPr>
      <w:r>
        <w:rPr>
          <w:noProof/>
        </w:rPr>
        <w:drawing>
          <wp:anchor distT="0" distB="0" distL="114300" distR="114300" simplePos="0" relativeHeight="251688979" behindDoc="0" locked="0" layoutInCell="1" allowOverlap="1" wp14:anchorId="40C36F16" wp14:editId="0DF800B4">
            <wp:simplePos x="0" y="0"/>
            <wp:positionH relativeFrom="margin">
              <wp:align>left</wp:align>
            </wp:positionH>
            <wp:positionV relativeFrom="paragraph">
              <wp:posOffset>419463</wp:posOffset>
            </wp:positionV>
            <wp:extent cx="5951220" cy="2929890"/>
            <wp:effectExtent l="0" t="0" r="0" b="3810"/>
            <wp:wrapTopAndBottom/>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951220" cy="2929890"/>
                    </a:xfrm>
                    <a:prstGeom prst="rect">
                      <a:avLst/>
                    </a:prstGeom>
                  </pic:spPr>
                </pic:pic>
              </a:graphicData>
            </a:graphic>
          </wp:anchor>
        </w:drawing>
      </w:r>
      <w:r w:rsidR="00C13853">
        <w:t>Le 2</w:t>
      </w:r>
      <w:r w:rsidR="00C13853" w:rsidRPr="00C13853">
        <w:rPr>
          <w:vertAlign w:val="superscript"/>
        </w:rPr>
        <w:t>e</w:t>
      </w:r>
      <w:r w:rsidR="00C13853">
        <w:t xml:space="preserve"> cas permet de passer un suspect dans la liste d</w:t>
      </w:r>
      <w:r w:rsidR="00E17FFD">
        <w:t>es coupables</w:t>
      </w:r>
      <w:r w:rsidR="003E6420">
        <w:t xml:space="preserve"> selon son index commençant lui aussi à 1.</w:t>
      </w:r>
    </w:p>
    <w:p w14:paraId="151BE810" w14:textId="606488C9" w:rsidR="00BB577A" w:rsidRDefault="00747F98" w:rsidP="00B22B21">
      <w:pPr>
        <w:ind w:firstLine="720"/>
        <w:jc w:val="both"/>
      </w:pPr>
      <w:r>
        <w:t>Même principe que précédemment</w:t>
      </w:r>
      <w:r w:rsidR="00481DE4">
        <w:t xml:space="preserve"> </w:t>
      </w:r>
      <w:r w:rsidR="007135A8">
        <w:t>mais ici</w:t>
      </w:r>
      <w:r w:rsidR="00481DE4">
        <w:t xml:space="preserve"> </w:t>
      </w:r>
      <w:r w:rsidR="00452998">
        <w:t xml:space="preserve">on </w:t>
      </w:r>
      <w:r w:rsidR="007633DA">
        <w:t xml:space="preserve">ajoute le </w:t>
      </w:r>
      <w:r w:rsidR="00510125">
        <w:t xml:space="preserve">suspect dans la liste de coupable de notre classe avec le </w:t>
      </w:r>
      <w:r w:rsidR="00A14322">
        <w:t>« </w:t>
      </w:r>
      <w:proofErr w:type="spellStart"/>
      <w:r w:rsidR="00510125">
        <w:t>getList.add</w:t>
      </w:r>
      <w:proofErr w:type="spellEnd"/>
      <w:r w:rsidR="00510125">
        <w:t>(</w:t>
      </w:r>
      <w:proofErr w:type="spellStart"/>
      <w:r w:rsidR="00173313">
        <w:t>liste.get</w:t>
      </w:r>
      <w:proofErr w:type="spellEnd"/>
      <w:r w:rsidR="00875C17">
        <w:t>(y-1</w:t>
      </w:r>
      <w:r w:rsidR="00510125">
        <w:t>)</w:t>
      </w:r>
      <w:r w:rsidR="00773E08">
        <w:t>)</w:t>
      </w:r>
      <w:r w:rsidR="00A14322">
        <w:t> »</w:t>
      </w:r>
      <w:r w:rsidR="00773E08">
        <w:t xml:space="preserve">. Le </w:t>
      </w:r>
      <w:proofErr w:type="gramStart"/>
      <w:r w:rsidR="00A14322">
        <w:t>« </w:t>
      </w:r>
      <w:r w:rsidR="00773E08">
        <w:t>.</w:t>
      </w:r>
      <w:proofErr w:type="spellStart"/>
      <w:r w:rsidR="00773E08">
        <w:t>get</w:t>
      </w:r>
      <w:proofErr w:type="spellEnd"/>
      <w:proofErr w:type="gramEnd"/>
      <w:r w:rsidR="00773E08">
        <w:t>(y-1)</w:t>
      </w:r>
      <w:r w:rsidR="00A14322">
        <w:t> »</w:t>
      </w:r>
      <w:r w:rsidR="00773E08">
        <w:t xml:space="preserve"> va chercher </w:t>
      </w:r>
      <w:r w:rsidR="00693C32">
        <w:t xml:space="preserve">le nom à l’index y-1 et </w:t>
      </w:r>
      <w:r w:rsidR="00975631">
        <w:t xml:space="preserve">l’ajoute </w:t>
      </w:r>
      <w:r w:rsidR="00A14322">
        <w:t>« </w:t>
      </w:r>
      <w:r w:rsidR="00975631">
        <w:t>.</w:t>
      </w:r>
      <w:proofErr w:type="spellStart"/>
      <w:r w:rsidR="00975631">
        <w:t>add</w:t>
      </w:r>
      <w:proofErr w:type="spellEnd"/>
      <w:r w:rsidR="00A14322">
        <w:t> »</w:t>
      </w:r>
      <w:r w:rsidR="00975631">
        <w:t xml:space="preserve"> </w:t>
      </w:r>
      <w:r w:rsidR="005935CD">
        <w:t>à notre liste.</w:t>
      </w:r>
    </w:p>
    <w:p w14:paraId="5276D4E9" w14:textId="169238D8" w:rsidR="00B95B68" w:rsidRDefault="00B95B68" w:rsidP="00B22B21">
      <w:pPr>
        <w:ind w:firstLine="720"/>
        <w:jc w:val="both"/>
      </w:pPr>
      <w:r>
        <w:t>Le « continue » permet de continuer le code malgré l’exception.</w:t>
      </w:r>
    </w:p>
    <w:p w14:paraId="3D27A9ED" w14:textId="093165BC" w:rsidR="007135A8" w:rsidRDefault="007135A8" w:rsidP="00B22B21">
      <w:pPr>
        <w:jc w:val="both"/>
      </w:pPr>
      <w:r>
        <w:t>De plus on le supprime de notre liste de suspect avec l</w:t>
      </w:r>
      <w:r w:rsidR="005C0C5F">
        <w:t>e même code que précédemment.</w:t>
      </w:r>
    </w:p>
    <w:p w14:paraId="2DF49421" w14:textId="77777777" w:rsidR="00926BE0" w:rsidRDefault="00926BE0" w:rsidP="00B22B21">
      <w:pPr>
        <w:jc w:val="both"/>
      </w:pPr>
    </w:p>
    <w:p w14:paraId="745340CF" w14:textId="77777777" w:rsidR="004769F8" w:rsidRDefault="004769F8" w:rsidP="00B22B21">
      <w:pPr>
        <w:jc w:val="both"/>
      </w:pPr>
    </w:p>
    <w:p w14:paraId="0D4A5F9E" w14:textId="77777777" w:rsidR="004769F8" w:rsidRDefault="004769F8" w:rsidP="00B22B21">
      <w:pPr>
        <w:jc w:val="both"/>
      </w:pPr>
    </w:p>
    <w:p w14:paraId="21D585C0" w14:textId="6F05723E" w:rsidR="00692015" w:rsidRDefault="007A5CEA" w:rsidP="00B22B21">
      <w:pPr>
        <w:jc w:val="both"/>
      </w:pPr>
      <w:r>
        <w:rPr>
          <w:noProof/>
        </w:rPr>
        <w:lastRenderedPageBreak/>
        <w:drawing>
          <wp:anchor distT="0" distB="0" distL="114300" distR="114300" simplePos="0" relativeHeight="251690003" behindDoc="0" locked="0" layoutInCell="1" allowOverlap="1" wp14:anchorId="2B3B61D0" wp14:editId="244E0149">
            <wp:simplePos x="0" y="0"/>
            <wp:positionH relativeFrom="margin">
              <wp:align>left</wp:align>
            </wp:positionH>
            <wp:positionV relativeFrom="paragraph">
              <wp:posOffset>247015</wp:posOffset>
            </wp:positionV>
            <wp:extent cx="5730240" cy="1404620"/>
            <wp:effectExtent l="0" t="0" r="3810" b="5080"/>
            <wp:wrapTopAndBottom/>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49634" cy="1409801"/>
                    </a:xfrm>
                    <a:prstGeom prst="rect">
                      <a:avLst/>
                    </a:prstGeom>
                  </pic:spPr>
                </pic:pic>
              </a:graphicData>
            </a:graphic>
            <wp14:sizeRelH relativeFrom="margin">
              <wp14:pctWidth>0</wp14:pctWidth>
            </wp14:sizeRelH>
            <wp14:sizeRelV relativeFrom="margin">
              <wp14:pctHeight>0</wp14:pctHeight>
            </wp14:sizeRelV>
          </wp:anchor>
        </w:drawing>
      </w:r>
      <w:r w:rsidR="00692015">
        <w:t>Les autres cas sont regroupés ensemble :</w:t>
      </w:r>
    </w:p>
    <w:p w14:paraId="51C50B4A" w14:textId="5F3BF002" w:rsidR="00D473CD" w:rsidRDefault="000051E4" w:rsidP="007A5CEA">
      <w:pPr>
        <w:spacing w:after="120"/>
        <w:ind w:firstLine="720"/>
        <w:jc w:val="both"/>
      </w:pPr>
      <w:r>
        <w:t>On ne fait rien et notre histoire continue son cour</w:t>
      </w:r>
      <w:r w:rsidR="00A14322">
        <w:t>s.</w:t>
      </w:r>
      <w:r w:rsidR="007A5CEA">
        <w:t xml:space="preserve"> </w:t>
      </w:r>
      <w:r w:rsidR="005A3755">
        <w:t xml:space="preserve">On retrouve bien à la fin du </w:t>
      </w:r>
      <w:proofErr w:type="spellStart"/>
      <w:r w:rsidR="005A3755">
        <w:t>try</w:t>
      </w:r>
      <w:proofErr w:type="spellEnd"/>
      <w:r w:rsidR="005A3755">
        <w:t xml:space="preserve">, le </w:t>
      </w:r>
      <w:proofErr w:type="gramStart"/>
      <w:r w:rsidR="005A3755">
        <w:t>catch(</w:t>
      </w:r>
      <w:proofErr w:type="spellStart"/>
      <w:proofErr w:type="gramEnd"/>
      <w:r w:rsidR="005A3755">
        <w:t>MyEmptyLi</w:t>
      </w:r>
      <w:r w:rsidR="00D473CD">
        <w:t>stException</w:t>
      </w:r>
      <w:proofErr w:type="spellEnd"/>
      <w:r w:rsidR="00D473CD">
        <w:t>) évoquée précédemment qui va chercher le message.</w:t>
      </w:r>
    </w:p>
    <w:p w14:paraId="30906451" w14:textId="0D243CCC" w:rsidR="00D473CD" w:rsidRDefault="00880340" w:rsidP="007A5CEA">
      <w:pPr>
        <w:jc w:val="both"/>
      </w:pPr>
      <w:r>
        <w:rPr>
          <w:noProof/>
        </w:rPr>
        <w:drawing>
          <wp:anchor distT="0" distB="0" distL="114300" distR="114300" simplePos="0" relativeHeight="251691027" behindDoc="0" locked="0" layoutInCell="1" allowOverlap="1" wp14:anchorId="51930F7A" wp14:editId="423D07B2">
            <wp:simplePos x="0" y="0"/>
            <wp:positionH relativeFrom="margin">
              <wp:align>left</wp:align>
            </wp:positionH>
            <wp:positionV relativeFrom="paragraph">
              <wp:posOffset>281214</wp:posOffset>
            </wp:positionV>
            <wp:extent cx="5951220" cy="137541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51220" cy="1375410"/>
                    </a:xfrm>
                    <a:prstGeom prst="rect">
                      <a:avLst/>
                    </a:prstGeom>
                  </pic:spPr>
                </pic:pic>
              </a:graphicData>
            </a:graphic>
          </wp:anchor>
        </w:drawing>
      </w:r>
      <w:r w:rsidR="00D473CD">
        <w:t xml:space="preserve">Une autre méthode importante de notre classe est </w:t>
      </w:r>
      <w:r w:rsidR="00964B6F">
        <w:t>« </w:t>
      </w:r>
      <w:proofErr w:type="gramStart"/>
      <w:r w:rsidR="00964B6F">
        <w:t>vérifier</w:t>
      </w:r>
      <w:proofErr w:type="gramEnd"/>
      <w:r w:rsidR="00964B6F">
        <w:t xml:space="preserve"> ». </w:t>
      </w:r>
    </w:p>
    <w:p w14:paraId="197E6A93" w14:textId="153801CC" w:rsidR="00692015" w:rsidRDefault="00964B6F" w:rsidP="007A5CEA">
      <w:pPr>
        <w:ind w:firstLine="720"/>
        <w:jc w:val="both"/>
      </w:pPr>
      <w:r>
        <w:t xml:space="preserve">Cette méthode prend en paramètre </w:t>
      </w:r>
      <w:r w:rsidR="00EC22C4">
        <w:t xml:space="preserve">la liste de coupable </w:t>
      </w:r>
      <w:r w:rsidR="00B56A41">
        <w:t>que</w:t>
      </w:r>
      <w:r w:rsidR="00FB0C14">
        <w:t xml:space="preserve"> </w:t>
      </w:r>
      <w:r w:rsidR="00C20D8D">
        <w:t>l’utilisateur a modifié (ou non)</w:t>
      </w:r>
      <w:r w:rsidR="00FB5D23">
        <w:t xml:space="preserve"> et va la comparer </w:t>
      </w:r>
      <w:r w:rsidR="00730E1A">
        <w:t>à une « </w:t>
      </w:r>
      <w:proofErr w:type="spellStart"/>
      <w:r w:rsidR="00730E1A">
        <w:t>ArrayList</w:t>
      </w:r>
      <w:proofErr w:type="spellEnd"/>
      <w:r w:rsidR="00730E1A">
        <w:t xml:space="preserve"> » de String </w:t>
      </w:r>
      <w:r w:rsidR="004151C7">
        <w:t>contenant les coupables à trouver</w:t>
      </w:r>
      <w:r w:rsidR="00A11636">
        <w:t xml:space="preserve">. </w:t>
      </w:r>
    </w:p>
    <w:p w14:paraId="27F1791B" w14:textId="57514C8D" w:rsidR="00A11636" w:rsidRDefault="003A34E9" w:rsidP="007A5CEA">
      <w:pPr>
        <w:jc w:val="both"/>
      </w:pPr>
      <w:r>
        <w:t xml:space="preserve">On trie </w:t>
      </w:r>
      <w:r w:rsidR="006406E2">
        <w:t xml:space="preserve">nos deux listes avec </w:t>
      </w:r>
      <w:proofErr w:type="gramStart"/>
      <w:r w:rsidR="006406E2">
        <w:t>« .sort</w:t>
      </w:r>
      <w:proofErr w:type="gramEnd"/>
      <w:r w:rsidR="0091376E">
        <w:t xml:space="preserve"> » pour </w:t>
      </w:r>
      <w:r w:rsidR="001F326C">
        <w:t>pouvoir par la suite comparer leur</w:t>
      </w:r>
      <w:r w:rsidR="00A8641B">
        <w:t>s</w:t>
      </w:r>
      <w:r w:rsidR="001F326C">
        <w:t xml:space="preserve"> contenu</w:t>
      </w:r>
      <w:r w:rsidR="00A8641B">
        <w:t xml:space="preserve">es </w:t>
      </w:r>
      <w:proofErr w:type="spellStart"/>
      <w:r w:rsidR="00A8641B">
        <w:t>quelque</w:t>
      </w:r>
      <w:proofErr w:type="spellEnd"/>
      <w:r w:rsidR="00A8641B">
        <w:t xml:space="preserve"> soit l’ordre des coupables rentrés dans la liste.</w:t>
      </w:r>
    </w:p>
    <w:p w14:paraId="05D2B570" w14:textId="090FBA2D" w:rsidR="00CE5D48" w:rsidRDefault="00A8641B" w:rsidP="00A51ED8">
      <w:pPr>
        <w:ind w:firstLine="720"/>
        <w:jc w:val="both"/>
      </w:pPr>
      <w:r>
        <w:t xml:space="preserve">Selon si les listes sont égales ou non, on affiche </w:t>
      </w:r>
      <w:r w:rsidR="00152BCC">
        <w:t>des paragraphes de texte di</w:t>
      </w:r>
      <w:r w:rsidR="005A1A18">
        <w:t>fférents</w:t>
      </w:r>
      <w:r w:rsidR="00185CF6">
        <w:t xml:space="preserve">. Si jamais la liste de coupables faite par l’utilisateur n’est pas complète ou fausse, on </w:t>
      </w:r>
      <w:r w:rsidR="00CE5D48">
        <w:t>la modifie pour qu’elle soit égale à la vraie.</w:t>
      </w:r>
    </w:p>
    <w:p w14:paraId="2F8C4E6E" w14:textId="19C1120F" w:rsidR="00CE5D48" w:rsidRDefault="00CE5D48" w:rsidP="007A5CEA">
      <w:pPr>
        <w:ind w:firstLine="720"/>
        <w:jc w:val="both"/>
      </w:pPr>
      <w:r>
        <w:t>On voit si dessous la méthode pour remplir la vraie liste de coupable</w:t>
      </w:r>
      <w:r w:rsidR="00483008">
        <w:t>.</w:t>
      </w:r>
    </w:p>
    <w:p w14:paraId="51830736" w14:textId="1EDE8C4A" w:rsidR="000B3A1F" w:rsidRDefault="003D1C78" w:rsidP="007A5CEA">
      <w:pPr>
        <w:ind w:firstLine="720"/>
        <w:jc w:val="both"/>
      </w:pPr>
      <w:r>
        <w:rPr>
          <w:noProof/>
        </w:rPr>
        <w:drawing>
          <wp:anchor distT="0" distB="0" distL="114300" distR="114300" simplePos="0" relativeHeight="251658249" behindDoc="1" locked="0" layoutInCell="1" allowOverlap="1" wp14:anchorId="4DC051C7" wp14:editId="5AB8A742">
            <wp:simplePos x="0" y="0"/>
            <wp:positionH relativeFrom="margin">
              <wp:align>left</wp:align>
            </wp:positionH>
            <wp:positionV relativeFrom="paragraph">
              <wp:posOffset>155221</wp:posOffset>
            </wp:positionV>
            <wp:extent cx="3759200" cy="1301750"/>
            <wp:effectExtent l="0" t="0" r="0" b="0"/>
            <wp:wrapNone/>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3759200" cy="1301750"/>
                    </a:xfrm>
                    <a:prstGeom prst="rect">
                      <a:avLst/>
                    </a:prstGeom>
                  </pic:spPr>
                </pic:pic>
              </a:graphicData>
            </a:graphic>
          </wp:anchor>
        </w:drawing>
      </w:r>
    </w:p>
    <w:p w14:paraId="6154C95C" w14:textId="18D2CFDF" w:rsidR="000B3A1F" w:rsidRDefault="003D1C78" w:rsidP="007A5CEA">
      <w:pPr>
        <w:ind w:firstLine="720"/>
        <w:jc w:val="both"/>
      </w:pPr>
      <w:r>
        <w:rPr>
          <w:noProof/>
        </w:rPr>
        <w:drawing>
          <wp:anchor distT="0" distB="0" distL="114300" distR="114300" simplePos="0" relativeHeight="251658248" behindDoc="0" locked="0" layoutInCell="1" allowOverlap="1" wp14:anchorId="37283198" wp14:editId="3983135F">
            <wp:simplePos x="0" y="0"/>
            <wp:positionH relativeFrom="margin">
              <wp:posOffset>3347085</wp:posOffset>
            </wp:positionH>
            <wp:positionV relativeFrom="paragraph">
              <wp:posOffset>383185</wp:posOffset>
            </wp:positionV>
            <wp:extent cx="2710815" cy="35052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9">
                      <a:extLst>
                        <a:ext uri="{28A0092B-C50C-407E-A947-70E740481C1C}">
                          <a14:useLocalDpi xmlns:a14="http://schemas.microsoft.com/office/drawing/2010/main" val="0"/>
                        </a:ext>
                      </a:extLst>
                    </a:blip>
                    <a:stretch>
                      <a:fillRect/>
                    </a:stretch>
                  </pic:blipFill>
                  <pic:spPr>
                    <a:xfrm>
                      <a:off x="0" y="0"/>
                      <a:ext cx="2710815" cy="350520"/>
                    </a:xfrm>
                    <a:prstGeom prst="rect">
                      <a:avLst/>
                    </a:prstGeom>
                  </pic:spPr>
                </pic:pic>
              </a:graphicData>
            </a:graphic>
            <wp14:sizeRelH relativeFrom="margin">
              <wp14:pctWidth>0</wp14:pctWidth>
            </wp14:sizeRelH>
            <wp14:sizeRelV relativeFrom="margin">
              <wp14:pctHeight>0</wp14:pctHeight>
            </wp14:sizeRelV>
          </wp:anchor>
        </w:drawing>
      </w:r>
    </w:p>
    <w:p w14:paraId="62C4A5D2" w14:textId="77777777" w:rsidR="000B3A1F" w:rsidRDefault="000B3A1F" w:rsidP="007A5CEA">
      <w:pPr>
        <w:ind w:firstLine="720"/>
        <w:jc w:val="both"/>
      </w:pPr>
    </w:p>
    <w:p w14:paraId="66627A11" w14:textId="77777777" w:rsidR="000B3A1F" w:rsidRDefault="000B3A1F" w:rsidP="007A5CEA">
      <w:pPr>
        <w:ind w:firstLine="720"/>
        <w:jc w:val="both"/>
      </w:pPr>
    </w:p>
    <w:p w14:paraId="6544533A" w14:textId="77777777" w:rsidR="003D1C78" w:rsidRDefault="003D1C78" w:rsidP="007A5CEA">
      <w:pPr>
        <w:ind w:firstLine="720"/>
        <w:jc w:val="both"/>
      </w:pPr>
    </w:p>
    <w:p w14:paraId="071D15CB" w14:textId="77777777" w:rsidR="003D1C78" w:rsidRDefault="003D1C78" w:rsidP="007A5CEA">
      <w:pPr>
        <w:ind w:firstLine="720"/>
        <w:jc w:val="both"/>
      </w:pPr>
    </w:p>
    <w:p w14:paraId="7026F266" w14:textId="77777777" w:rsidR="003D1C78" w:rsidRDefault="003D1C78" w:rsidP="007A5CEA">
      <w:pPr>
        <w:ind w:firstLine="720"/>
        <w:jc w:val="both"/>
      </w:pPr>
    </w:p>
    <w:p w14:paraId="1D6782D4" w14:textId="66EF4FF3" w:rsidR="00641E7A" w:rsidRDefault="00A51ED8" w:rsidP="00F106E5">
      <w:pPr>
        <w:ind w:firstLine="720"/>
        <w:jc w:val="both"/>
      </w:pPr>
      <w:r>
        <w:rPr>
          <w:noProof/>
        </w:rPr>
        <w:drawing>
          <wp:anchor distT="0" distB="0" distL="114300" distR="114300" simplePos="0" relativeHeight="251692051" behindDoc="0" locked="0" layoutInCell="1" allowOverlap="1" wp14:anchorId="660DA860" wp14:editId="33C0996B">
            <wp:simplePos x="0" y="0"/>
            <wp:positionH relativeFrom="margin">
              <wp:align>center</wp:align>
            </wp:positionH>
            <wp:positionV relativeFrom="paragraph">
              <wp:posOffset>2073275</wp:posOffset>
            </wp:positionV>
            <wp:extent cx="5404128" cy="946199"/>
            <wp:effectExtent l="0" t="0" r="6350" b="6350"/>
            <wp:wrapTopAndBottom/>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404128" cy="946199"/>
                    </a:xfrm>
                    <a:prstGeom prst="rect">
                      <a:avLst/>
                    </a:prstGeom>
                  </pic:spPr>
                </pic:pic>
              </a:graphicData>
            </a:graphic>
          </wp:anchor>
        </w:drawing>
      </w:r>
      <w:r w:rsidR="00641E7A">
        <w:t xml:space="preserve">Ainsi que les lignes dans </w:t>
      </w:r>
      <w:proofErr w:type="gramStart"/>
      <w:r w:rsidR="00641E7A">
        <w:t>le main</w:t>
      </w:r>
      <w:proofErr w:type="gramEnd"/>
      <w:r w:rsidR="00641E7A">
        <w:t xml:space="preserve"> pour remplir la liste. Elle va donc dépendre les noms donné</w:t>
      </w:r>
      <w:r w:rsidR="00F30D11">
        <w:t>s aux obje</w:t>
      </w:r>
      <w:r w:rsidR="008B3C7E">
        <w:t>ts « Coupable ».</w:t>
      </w:r>
    </w:p>
    <w:p w14:paraId="6F08CE44" w14:textId="3C9027AE" w:rsidR="008B3C7E" w:rsidRDefault="008B3C7E" w:rsidP="00F106E5">
      <w:pPr>
        <w:ind w:firstLine="720"/>
        <w:jc w:val="both"/>
      </w:pPr>
      <w:r>
        <w:t xml:space="preserve">Dernièrement, la méthode </w:t>
      </w:r>
      <w:r w:rsidR="00EA0A7E">
        <w:t>« </w:t>
      </w:r>
      <w:proofErr w:type="spellStart"/>
      <w:r w:rsidR="00EA0A7E">
        <w:t>remerciementDeFin</w:t>
      </w:r>
      <w:proofErr w:type="spellEnd"/>
      <w:r w:rsidR="00EA0A7E">
        <w:t xml:space="preserve"> » pour remercier l’utilisateur d’avoir participer et affiche les noms prénoms des </w:t>
      </w:r>
      <w:r w:rsidR="00FC7B13">
        <w:t>développeurs stockés dans un tableau.</w:t>
      </w:r>
    </w:p>
    <w:p w14:paraId="77D02690" w14:textId="35BB210A" w:rsidR="00641E7A" w:rsidRDefault="00641E7A" w:rsidP="00F106E5">
      <w:pPr>
        <w:jc w:val="both"/>
      </w:pPr>
    </w:p>
    <w:p w14:paraId="30E35503" w14:textId="4513BD30" w:rsidR="00A6145A" w:rsidRDefault="00F106E5" w:rsidP="00EA5CEA">
      <w:pPr>
        <w:pStyle w:val="Titre2"/>
        <w:jc w:val="both"/>
      </w:pPr>
      <w:bookmarkStart w:id="14" w:name="_Toc119078024"/>
      <w:r>
        <w:rPr>
          <w:noProof/>
        </w:rPr>
        <w:lastRenderedPageBreak/>
        <w:drawing>
          <wp:anchor distT="0" distB="0" distL="114300" distR="114300" simplePos="0" relativeHeight="251693075" behindDoc="0" locked="0" layoutInCell="1" allowOverlap="1" wp14:anchorId="015F646C" wp14:editId="214DBFF8">
            <wp:simplePos x="0" y="0"/>
            <wp:positionH relativeFrom="margin">
              <wp:align>center</wp:align>
            </wp:positionH>
            <wp:positionV relativeFrom="paragraph">
              <wp:posOffset>325120</wp:posOffset>
            </wp:positionV>
            <wp:extent cx="5518434" cy="3079908"/>
            <wp:effectExtent l="0" t="0" r="6350" b="6350"/>
            <wp:wrapTopAndBottom/>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518434" cy="3079908"/>
                    </a:xfrm>
                    <a:prstGeom prst="rect">
                      <a:avLst/>
                    </a:prstGeom>
                  </pic:spPr>
                </pic:pic>
              </a:graphicData>
            </a:graphic>
          </wp:anchor>
        </w:drawing>
      </w:r>
      <w:r w:rsidR="00A6145A">
        <w:tab/>
      </w:r>
      <w:proofErr w:type="spellStart"/>
      <w:r w:rsidR="00A6145A">
        <w:t>MyEmptyListException</w:t>
      </w:r>
      <w:bookmarkEnd w:id="14"/>
      <w:proofErr w:type="spellEnd"/>
    </w:p>
    <w:p w14:paraId="3FB8CB3D" w14:textId="2968A877" w:rsidR="007A158B" w:rsidRDefault="007A158B" w:rsidP="00E7378C">
      <w:pPr>
        <w:ind w:firstLine="720"/>
        <w:jc w:val="both"/>
      </w:pPr>
      <w:r>
        <w:t>La classe « </w:t>
      </w:r>
      <w:proofErr w:type="spellStart"/>
      <w:r>
        <w:t>MyEmptyListException</w:t>
      </w:r>
      <w:proofErr w:type="spellEnd"/>
      <w:r>
        <w:t> » est une exception créée et appelée dans le cas de liste vide. Elle hérite de l</w:t>
      </w:r>
      <w:r w:rsidR="0026442D">
        <w:t xml:space="preserve">a documentation de la classe « Exception » présente dans </w:t>
      </w:r>
      <w:r w:rsidR="004F1D4E">
        <w:t>J</w:t>
      </w:r>
      <w:r w:rsidR="0026442D">
        <w:t>ava.</w:t>
      </w:r>
    </w:p>
    <w:p w14:paraId="2444C21A" w14:textId="1F8B8728" w:rsidR="00BF33A0" w:rsidRPr="00FC7B13" w:rsidRDefault="00F02A09" w:rsidP="002423E4">
      <w:pPr>
        <w:spacing w:after="120"/>
        <w:jc w:val="both"/>
      </w:pPr>
      <w:r>
        <w:t xml:space="preserve">Cette </w:t>
      </w:r>
      <w:r w:rsidR="00E805D7">
        <w:t xml:space="preserve">dernière renvoie </w:t>
      </w:r>
      <w:r w:rsidR="00627FA3">
        <w:t>des messages personnalisés</w:t>
      </w:r>
      <w:r w:rsidR="004D7C5B">
        <w:t xml:space="preserve"> </w:t>
      </w:r>
      <w:r w:rsidR="00627FA3">
        <w:t>avec l’accesseur pour l’affichage « </w:t>
      </w:r>
      <w:proofErr w:type="spellStart"/>
      <w:r w:rsidR="00627FA3">
        <w:t>getMessage</w:t>
      </w:r>
      <w:proofErr w:type="spellEnd"/>
      <w:r w:rsidR="00627FA3">
        <w:t> ».</w:t>
      </w:r>
      <w:r w:rsidR="002423E4">
        <w:t xml:space="preserve"> </w:t>
      </w:r>
      <w:r w:rsidR="00627FA3">
        <w:t xml:space="preserve">On l’utilise comme </w:t>
      </w:r>
      <w:r w:rsidR="00C055AB">
        <w:t xml:space="preserve">vue précédemment </w:t>
      </w:r>
      <w:r w:rsidR="00CD6694">
        <w:t xml:space="preserve">dans la classe « Histoire », précisément dans la méthode </w:t>
      </w:r>
      <w:r w:rsidR="00F304E8">
        <w:t>« </w:t>
      </w:r>
      <w:proofErr w:type="spellStart"/>
      <w:r w:rsidR="00F304E8">
        <w:t>listeSuspect</w:t>
      </w:r>
      <w:proofErr w:type="spellEnd"/>
      <w:r w:rsidR="00F304E8">
        <w:t> »</w:t>
      </w:r>
      <w:r w:rsidR="00BF33A0">
        <w:t>.</w:t>
      </w:r>
    </w:p>
    <w:p w14:paraId="5BC86361" w14:textId="4A329A02" w:rsidR="00A6145A" w:rsidRPr="00A6145A" w:rsidRDefault="002423E4" w:rsidP="00EA5CEA">
      <w:pPr>
        <w:pStyle w:val="Titre2"/>
        <w:jc w:val="both"/>
      </w:pPr>
      <w:bookmarkStart w:id="15" w:name="_Toc119078025"/>
      <w:r>
        <w:rPr>
          <w:noProof/>
        </w:rPr>
        <w:drawing>
          <wp:anchor distT="0" distB="0" distL="114300" distR="114300" simplePos="0" relativeHeight="251694099" behindDoc="0" locked="0" layoutInCell="1" allowOverlap="1" wp14:anchorId="64B65554" wp14:editId="124B0B88">
            <wp:simplePos x="0" y="0"/>
            <wp:positionH relativeFrom="margin">
              <wp:align>center</wp:align>
            </wp:positionH>
            <wp:positionV relativeFrom="paragraph">
              <wp:posOffset>323215</wp:posOffset>
            </wp:positionV>
            <wp:extent cx="4629388" cy="3098959"/>
            <wp:effectExtent l="0" t="0" r="0" b="6350"/>
            <wp:wrapTopAndBottom/>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629388" cy="3098959"/>
                    </a:xfrm>
                    <a:prstGeom prst="rect">
                      <a:avLst/>
                    </a:prstGeom>
                  </pic:spPr>
                </pic:pic>
              </a:graphicData>
            </a:graphic>
          </wp:anchor>
        </w:drawing>
      </w:r>
      <w:r w:rsidR="00A6145A">
        <w:tab/>
      </w:r>
      <w:proofErr w:type="spellStart"/>
      <w:r w:rsidR="00A6145A">
        <w:t>EmptyFileException</w:t>
      </w:r>
      <w:bookmarkEnd w:id="15"/>
      <w:proofErr w:type="spellEnd"/>
    </w:p>
    <w:p w14:paraId="46475E61" w14:textId="45485ACC" w:rsidR="008F0198" w:rsidRDefault="008F0198" w:rsidP="00387E8E">
      <w:pPr>
        <w:ind w:firstLine="720"/>
        <w:jc w:val="both"/>
      </w:pPr>
      <w:r>
        <w:t>La classe « </w:t>
      </w:r>
      <w:proofErr w:type="spellStart"/>
      <w:r>
        <w:t>EmptyFileException</w:t>
      </w:r>
      <w:proofErr w:type="spellEnd"/>
      <w:r>
        <w:t xml:space="preserve"> » est une exception créée et appelée dans le cas de liste vide. Elle hérite de la documentation de la classe « Exception » présente dans </w:t>
      </w:r>
      <w:r w:rsidR="004F1D4E">
        <w:t>J</w:t>
      </w:r>
      <w:r>
        <w:t>ava.</w:t>
      </w:r>
      <w:r w:rsidR="00387E8E">
        <w:t xml:space="preserve"> </w:t>
      </w:r>
      <w:r>
        <w:t>Cette dernière renvoie des messages personnalisés avec l’accesseur pour l’affichage « </w:t>
      </w:r>
      <w:proofErr w:type="spellStart"/>
      <w:r>
        <w:t>getMessage</w:t>
      </w:r>
      <w:proofErr w:type="spellEnd"/>
      <w:r>
        <w:t> ».</w:t>
      </w:r>
    </w:p>
    <w:p w14:paraId="5FCE029D" w14:textId="4748F974" w:rsidR="00030739" w:rsidRDefault="008F0198" w:rsidP="00387E8E">
      <w:pPr>
        <w:spacing w:after="120"/>
        <w:jc w:val="both"/>
      </w:pPr>
      <w:r>
        <w:lastRenderedPageBreak/>
        <w:t>On l’utilise comme vue précédemment dans la classe « Histoire », précisément dans la méthode « synopsis</w:t>
      </w:r>
      <w:r w:rsidR="001E597F">
        <w:t xml:space="preserve"> </w:t>
      </w:r>
      <w:r>
        <w:t xml:space="preserve">» mais également </w:t>
      </w:r>
      <w:r w:rsidR="00BA6799">
        <w:t>dans la classe « </w:t>
      </w:r>
      <w:proofErr w:type="spellStart"/>
      <w:r w:rsidR="00030739">
        <w:t>Detective</w:t>
      </w:r>
      <w:proofErr w:type="spellEnd"/>
      <w:r w:rsidR="00030739">
        <w:t> » dans la méthode « </w:t>
      </w:r>
      <w:proofErr w:type="spellStart"/>
      <w:r w:rsidR="00030739">
        <w:t>indiceTrouve</w:t>
      </w:r>
      <w:proofErr w:type="spellEnd"/>
      <w:r w:rsidR="00030739">
        <w:t> »</w:t>
      </w:r>
      <w:r>
        <w:t>.</w:t>
      </w:r>
    </w:p>
    <w:p w14:paraId="48C2E5DE" w14:textId="46410167" w:rsidR="00030739" w:rsidRDefault="00030739" w:rsidP="00387E8E">
      <w:pPr>
        <w:ind w:firstLine="720"/>
        <w:jc w:val="both"/>
      </w:pPr>
      <w:r>
        <w:t>Créer sa propre exception est très utile pour la gestion d’exception selon ce qu’on veut faire d’une exception/erreur.</w:t>
      </w:r>
      <w:r w:rsidR="00297E63">
        <w:t xml:space="preserve"> </w:t>
      </w:r>
      <w:r>
        <w:t xml:space="preserve">Ici nous évitons que tout le code s’arrête en ne renvoyant que des messages souhaités. </w:t>
      </w:r>
    </w:p>
    <w:p w14:paraId="150EEAA0" w14:textId="03FFF2F1" w:rsidR="00DA4D1C" w:rsidRPr="008952E6" w:rsidRDefault="00DA4D1C" w:rsidP="00387E8E">
      <w:pPr>
        <w:pStyle w:val="Titre1"/>
        <w:spacing w:before="240"/>
        <w:jc w:val="both"/>
      </w:pPr>
      <w:bookmarkStart w:id="16" w:name="_Toc119078026"/>
      <w:r w:rsidRPr="008952E6">
        <w:t>Difficult</w:t>
      </w:r>
      <w:r w:rsidR="003A6668">
        <w:t>és</w:t>
      </w:r>
      <w:bookmarkEnd w:id="16"/>
    </w:p>
    <w:p w14:paraId="407C7388" w14:textId="71E14F7B" w:rsidR="00C04D52" w:rsidRDefault="00C04D52" w:rsidP="003138A7">
      <w:pPr>
        <w:ind w:firstLine="360"/>
        <w:jc w:val="both"/>
      </w:pPr>
      <w:r>
        <w:t>Au cours du projet, différentes difficultés se sont</w:t>
      </w:r>
      <w:r w:rsidR="00E35B47">
        <w:t xml:space="preserve"> présentées à nous</w:t>
      </w:r>
      <w:r w:rsidR="000028B9">
        <w:t>.</w:t>
      </w:r>
    </w:p>
    <w:p w14:paraId="714D7AF7" w14:textId="148FB8C0" w:rsidR="00F76723" w:rsidRDefault="00586731" w:rsidP="00671190">
      <w:pPr>
        <w:ind w:firstLine="360"/>
        <w:jc w:val="both"/>
      </w:pPr>
      <w:r>
        <w:t>Tout d’abord, pouvoir acc</w:t>
      </w:r>
      <w:r w:rsidR="00E871FA">
        <w:t xml:space="preserve">éder </w:t>
      </w:r>
      <w:r w:rsidR="00B95821">
        <w:t xml:space="preserve">au paramètre </w:t>
      </w:r>
      <w:r w:rsidR="00B95821" w:rsidRPr="00B95821">
        <w:rPr>
          <w:i/>
          <w:iCs/>
        </w:rPr>
        <w:t>méchant</w:t>
      </w:r>
      <w:r w:rsidR="00B95821">
        <w:t xml:space="preserve"> de la classe « Animal » et « </w:t>
      </w:r>
      <w:proofErr w:type="spellStart"/>
      <w:r w:rsidR="00B95821">
        <w:t>DetectiveAnimal</w:t>
      </w:r>
      <w:proofErr w:type="spellEnd"/>
      <w:r w:rsidR="00B95821">
        <w:t> »</w:t>
      </w:r>
      <w:r w:rsidR="00634428">
        <w:t xml:space="preserve"> pour pouvoir le modifier dans la classe « Coupable » si la méthode « </w:t>
      </w:r>
      <w:proofErr w:type="spellStart"/>
      <w:r w:rsidR="00634428">
        <w:t>joueFlute</w:t>
      </w:r>
      <w:proofErr w:type="spellEnd"/>
      <w:r w:rsidR="00634428">
        <w:t> » est appelée.</w:t>
      </w:r>
      <w:r w:rsidR="00671190">
        <w:t xml:space="preserve"> </w:t>
      </w:r>
      <w:r w:rsidR="00F76723">
        <w:t>Nous avions au début pens</w:t>
      </w:r>
      <w:r w:rsidR="004415BE">
        <w:t>é</w:t>
      </w:r>
      <w:r w:rsidR="00F76723">
        <w:t xml:space="preserve"> à créer des singletons de classe avant de se rendre compte </w:t>
      </w:r>
      <w:r w:rsidR="00E972DC">
        <w:t>que c’était bien trop difficile à mettre en place.</w:t>
      </w:r>
    </w:p>
    <w:p w14:paraId="1840A214" w14:textId="3B51C11B" w:rsidR="00747E24" w:rsidRDefault="0010025B" w:rsidP="003138A7">
      <w:pPr>
        <w:jc w:val="both"/>
      </w:pPr>
      <w:r>
        <w:rPr>
          <w:noProof/>
        </w:rPr>
        <w:drawing>
          <wp:anchor distT="0" distB="0" distL="114300" distR="114300" simplePos="0" relativeHeight="251695123" behindDoc="0" locked="0" layoutInCell="1" allowOverlap="1" wp14:anchorId="0D21D0A1" wp14:editId="4A69FD67">
            <wp:simplePos x="0" y="0"/>
            <wp:positionH relativeFrom="margin">
              <wp:align>center</wp:align>
            </wp:positionH>
            <wp:positionV relativeFrom="paragraph">
              <wp:posOffset>206648</wp:posOffset>
            </wp:positionV>
            <wp:extent cx="5562886" cy="2603634"/>
            <wp:effectExtent l="0" t="0" r="0" b="6350"/>
            <wp:wrapTopAndBottom/>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562886" cy="2603634"/>
                    </a:xfrm>
                    <a:prstGeom prst="rect">
                      <a:avLst/>
                    </a:prstGeom>
                  </pic:spPr>
                </pic:pic>
              </a:graphicData>
            </a:graphic>
          </wp:anchor>
        </w:drawing>
      </w:r>
      <w:r w:rsidR="00747E24">
        <w:t>Par exemple dans la classe « Animal » nous avions créé une instance de la classe</w:t>
      </w:r>
      <w:r w:rsidR="00A714D6">
        <w:t xml:space="preserve"> : </w:t>
      </w:r>
    </w:p>
    <w:p w14:paraId="7DB8C5DA" w14:textId="7D81256A" w:rsidR="00A714D6" w:rsidRPr="00DA4F7D" w:rsidRDefault="00600A81" w:rsidP="00952D56">
      <w:pPr>
        <w:ind w:firstLine="720"/>
        <w:jc w:val="both"/>
      </w:pPr>
      <w:r>
        <w:rPr>
          <w:noProof/>
        </w:rPr>
        <w:drawing>
          <wp:anchor distT="0" distB="0" distL="114300" distR="114300" simplePos="0" relativeHeight="251658259" behindDoc="0" locked="0" layoutInCell="1" allowOverlap="1" wp14:anchorId="18402C73" wp14:editId="5E8546E5">
            <wp:simplePos x="0" y="0"/>
            <wp:positionH relativeFrom="margin">
              <wp:align>center</wp:align>
            </wp:positionH>
            <wp:positionV relativeFrom="paragraph">
              <wp:posOffset>3026501</wp:posOffset>
            </wp:positionV>
            <wp:extent cx="5359675" cy="1428823"/>
            <wp:effectExtent l="0" t="0" r="0" b="0"/>
            <wp:wrapTopAndBottom/>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359675" cy="1428823"/>
                    </a:xfrm>
                    <a:prstGeom prst="rect">
                      <a:avLst/>
                    </a:prstGeom>
                  </pic:spPr>
                </pic:pic>
              </a:graphicData>
            </a:graphic>
          </wp:anchor>
        </w:drawing>
      </w:r>
      <w:r w:rsidR="00EC3D33">
        <w:t xml:space="preserve">Le constructeur permettait lors de la création </w:t>
      </w:r>
      <w:r w:rsidR="00702034">
        <w:t>de l’objet « Animal » de le mettre dans l</w:t>
      </w:r>
      <w:r w:rsidR="00DA4F7D">
        <w:t xml:space="preserve">e paramètre </w:t>
      </w:r>
      <w:r w:rsidR="00DA4F7D" w:rsidRPr="00DA4F7D">
        <w:rPr>
          <w:i/>
          <w:iCs/>
        </w:rPr>
        <w:t>instance</w:t>
      </w:r>
      <w:r w:rsidR="0006580A">
        <w:rPr>
          <w:i/>
          <w:iCs/>
        </w:rPr>
        <w:t>.</w:t>
      </w:r>
    </w:p>
    <w:p w14:paraId="76FF59B5" w14:textId="4FFE917B" w:rsidR="00A714D6" w:rsidRDefault="00A714D6" w:rsidP="00952D56">
      <w:pPr>
        <w:ind w:firstLine="720"/>
        <w:jc w:val="both"/>
      </w:pPr>
      <w:r>
        <w:t>La méthode du « </w:t>
      </w:r>
      <w:proofErr w:type="spellStart"/>
      <w:r>
        <w:t>getInstance</w:t>
      </w:r>
      <w:proofErr w:type="spellEnd"/>
      <w:r>
        <w:t xml:space="preserve"> » permettait d’accéder </w:t>
      </w:r>
      <w:r w:rsidR="00E557A5">
        <w:t xml:space="preserve">à ce paramètre et de pouvoir donc accéder au </w:t>
      </w:r>
      <w:proofErr w:type="spellStart"/>
      <w:r w:rsidR="00E557A5">
        <w:t>setMechant</w:t>
      </w:r>
      <w:proofErr w:type="spellEnd"/>
      <w:r w:rsidR="00E557A5">
        <w:t xml:space="preserve"> et de le modifier </w:t>
      </w:r>
      <w:r w:rsidR="0089663B">
        <w:t xml:space="preserve">en le passant à </w:t>
      </w:r>
      <w:proofErr w:type="spellStart"/>
      <w:r w:rsidR="0089663B" w:rsidRPr="0089663B">
        <w:rPr>
          <w:i/>
          <w:iCs/>
          <w:color w:val="0070C0"/>
        </w:rPr>
        <w:t>true</w:t>
      </w:r>
      <w:proofErr w:type="spellEnd"/>
      <w:r w:rsidR="001623FC">
        <w:rPr>
          <w:i/>
          <w:iCs/>
          <w:color w:val="0070C0"/>
        </w:rPr>
        <w:t xml:space="preserve"> </w:t>
      </w:r>
      <w:r w:rsidR="001623FC" w:rsidRPr="00854B94">
        <w:rPr>
          <w:color w:val="000000" w:themeColor="text1"/>
        </w:rPr>
        <w:t xml:space="preserve">dans la méthode </w:t>
      </w:r>
      <w:proofErr w:type="spellStart"/>
      <w:proofErr w:type="gramStart"/>
      <w:r w:rsidR="00113086" w:rsidRPr="00854B94">
        <w:rPr>
          <w:color w:val="000000" w:themeColor="text1"/>
        </w:rPr>
        <w:t>joueFlute</w:t>
      </w:r>
      <w:proofErr w:type="spellEnd"/>
      <w:r w:rsidR="00113086" w:rsidRPr="00854B94">
        <w:rPr>
          <w:color w:val="000000" w:themeColor="text1"/>
        </w:rPr>
        <w:t>(</w:t>
      </w:r>
      <w:proofErr w:type="gramEnd"/>
      <w:r w:rsidR="00113086" w:rsidRPr="00854B94">
        <w:rPr>
          <w:color w:val="000000" w:themeColor="text1"/>
        </w:rPr>
        <w:t xml:space="preserve">) </w:t>
      </w:r>
      <w:r w:rsidR="00661FCD" w:rsidRPr="00854B94">
        <w:rPr>
          <w:color w:val="000000" w:themeColor="text1"/>
        </w:rPr>
        <w:t xml:space="preserve">de la classe </w:t>
      </w:r>
      <w:r w:rsidR="00854B94" w:rsidRPr="00854B94">
        <w:rPr>
          <w:color w:val="000000" w:themeColor="text1"/>
        </w:rPr>
        <w:t>« Coupable »</w:t>
      </w:r>
      <w:r w:rsidR="0089663B">
        <w:t>.</w:t>
      </w:r>
    </w:p>
    <w:p w14:paraId="13A9D7E0" w14:textId="6E6D42A5" w:rsidR="00F2465F" w:rsidRDefault="001623FC" w:rsidP="00CD4D2C">
      <w:pPr>
        <w:ind w:firstLine="720"/>
        <w:jc w:val="both"/>
      </w:pPr>
      <w:r>
        <w:t xml:space="preserve">Néanmoins </w:t>
      </w:r>
      <w:r w:rsidR="00854B94">
        <w:t xml:space="preserve">nous avons vite compris que nous ne voulions pas de singletons et qu’il aurait été difficile d’empêcher la </w:t>
      </w:r>
      <w:r w:rsidR="00792AF4">
        <w:t>création de plusieurs objet « Animal » et « </w:t>
      </w:r>
      <w:proofErr w:type="spellStart"/>
      <w:r w:rsidR="00792AF4">
        <w:t>DetectiveAnimal</w:t>
      </w:r>
      <w:proofErr w:type="spellEnd"/>
      <w:r w:rsidR="00792AF4">
        <w:t> ».</w:t>
      </w:r>
    </w:p>
    <w:p w14:paraId="22AB0547" w14:textId="219A2009" w:rsidR="00792AF4" w:rsidRDefault="00792AF4" w:rsidP="00A014D5">
      <w:pPr>
        <w:jc w:val="both"/>
      </w:pPr>
      <w:r>
        <w:lastRenderedPageBreak/>
        <w:t>Nous avons donc passé en paramètre de la méthode « </w:t>
      </w:r>
      <w:proofErr w:type="spellStart"/>
      <w:r>
        <w:t>joueFlute</w:t>
      </w:r>
      <w:proofErr w:type="spellEnd"/>
      <w:r>
        <w:t xml:space="preserve"> » </w:t>
      </w:r>
      <w:r w:rsidR="00280881">
        <w:t xml:space="preserve">l’objet Animal et nous avons recréé la même méthode en dessous avec cette fois si </w:t>
      </w:r>
      <w:r w:rsidR="00B8281D">
        <w:t xml:space="preserve">l’objet </w:t>
      </w:r>
      <w:proofErr w:type="spellStart"/>
      <w:r w:rsidR="00B8281D">
        <w:t>DetectiveAnimal</w:t>
      </w:r>
      <w:proofErr w:type="spellEnd"/>
      <w:r w:rsidR="00B8281D">
        <w:t xml:space="preserve"> en paramètre donc un </w:t>
      </w:r>
      <w:proofErr w:type="spellStart"/>
      <w:r w:rsidR="00B8281D">
        <w:t>overload</w:t>
      </w:r>
      <w:proofErr w:type="spellEnd"/>
      <w:r w:rsidR="00B8281D">
        <w:t>.</w:t>
      </w:r>
    </w:p>
    <w:p w14:paraId="61123CD1" w14:textId="344B1850" w:rsidR="00E124E0" w:rsidRDefault="0052259C" w:rsidP="00236C29">
      <w:pPr>
        <w:spacing w:before="120" w:after="120"/>
        <w:ind w:firstLine="357"/>
        <w:jc w:val="both"/>
      </w:pPr>
      <w:r>
        <w:t>Deuxième difficulté rencontrée était la gestion de fichier vide pour le « synopsis » et « </w:t>
      </w:r>
      <w:proofErr w:type="spellStart"/>
      <w:r>
        <w:t>indiceTrouve</w:t>
      </w:r>
      <w:proofErr w:type="spellEnd"/>
      <w:r>
        <w:t xml:space="preserve"> ». Aucune exception de ce type n’existait sur </w:t>
      </w:r>
      <w:r w:rsidR="004F1D4E">
        <w:t>J</w:t>
      </w:r>
      <w:r>
        <w:t>ava ce qui nous a conduit à créer notre propre exception.</w:t>
      </w:r>
      <w:r w:rsidR="00236C29">
        <w:t xml:space="preserve"> </w:t>
      </w:r>
      <w:r w:rsidR="00E124E0">
        <w:t>De même pour les listes vides dans notre cas si jamais vous vouliez afficher la liste des suspects ou la modifier (</w:t>
      </w:r>
      <w:proofErr w:type="spellStart"/>
      <w:r w:rsidR="007A567B">
        <w:t>listCoupable</w:t>
      </w:r>
      <w:proofErr w:type="spellEnd"/>
      <w:r w:rsidR="007A567B">
        <w:t>)</w:t>
      </w:r>
      <w:r w:rsidR="00E124E0">
        <w:t>.</w:t>
      </w:r>
    </w:p>
    <w:p w14:paraId="585444D2" w14:textId="11647022" w:rsidR="00E124E0" w:rsidRDefault="00BD6AD4" w:rsidP="0020116C">
      <w:pPr>
        <w:spacing w:before="120" w:after="120"/>
        <w:ind w:firstLine="357"/>
        <w:jc w:val="both"/>
      </w:pPr>
      <w:r>
        <w:t xml:space="preserve">Nous avons donc </w:t>
      </w:r>
      <w:r w:rsidR="006B3E8C">
        <w:t>créé</w:t>
      </w:r>
      <w:r>
        <w:t xml:space="preserve"> deux classes qui hérite</w:t>
      </w:r>
      <w:r w:rsidR="00857A5C">
        <w:t xml:space="preserve"> de </w:t>
      </w:r>
      <w:r w:rsidR="006B3E8C">
        <w:t>« Exception ». Elles ont donc accès au message d’erreur</w:t>
      </w:r>
      <w:r w:rsidR="003E45F5">
        <w:t xml:space="preserve"> de cette classe </w:t>
      </w:r>
      <w:r w:rsidR="0014519E">
        <w:t>par l’appel du constructeur super.</w:t>
      </w:r>
      <w:r w:rsidR="00D43DFF">
        <w:t xml:space="preserve"> </w:t>
      </w:r>
      <w:r w:rsidR="0014519E">
        <w:t xml:space="preserve">On peut donc </w:t>
      </w:r>
      <w:r w:rsidR="00640616">
        <w:t>personnaliser notre message si notre liste est vide et gérer l’exception sans que cela affecte le code.</w:t>
      </w:r>
      <w:r w:rsidR="006B3E8C">
        <w:t xml:space="preserve"> </w:t>
      </w:r>
      <w:r w:rsidR="00640616">
        <w:t xml:space="preserve">La compréhension de comment utiliser </w:t>
      </w:r>
      <w:r w:rsidR="00A74C0F">
        <w:t>« </w:t>
      </w:r>
      <w:proofErr w:type="spellStart"/>
      <w:r w:rsidR="00640616">
        <w:t>throw</w:t>
      </w:r>
      <w:proofErr w:type="spellEnd"/>
      <w:r w:rsidR="00640616">
        <w:t xml:space="preserve"> new</w:t>
      </w:r>
      <w:r w:rsidR="00A74C0F">
        <w:t> »</w:t>
      </w:r>
      <w:r w:rsidR="00640616">
        <w:t xml:space="preserve"> et </w:t>
      </w:r>
      <w:r w:rsidR="00A74C0F">
        <w:t>« </w:t>
      </w:r>
      <w:proofErr w:type="gramStart"/>
      <w:r w:rsidR="00640616">
        <w:t>catch(</w:t>
      </w:r>
      <w:proofErr w:type="spellStart"/>
      <w:proofErr w:type="gramEnd"/>
      <w:r w:rsidR="00A74C0F">
        <w:t>MyEmptyListException</w:t>
      </w:r>
      <w:proofErr w:type="spellEnd"/>
      <w:r w:rsidR="00A74C0F">
        <w:t xml:space="preserve"> e) »</w:t>
      </w:r>
      <w:r w:rsidR="00726C54">
        <w:t xml:space="preserve"> nous a pris du temps. Nous créions des boucles ou des conditions mais </w:t>
      </w:r>
      <w:r w:rsidR="002D2FF2">
        <w:t xml:space="preserve">pas de réelle exception </w:t>
      </w:r>
      <w:r w:rsidR="004A20AE">
        <w:t>pour traiter le problème.</w:t>
      </w:r>
    </w:p>
    <w:p w14:paraId="29158386" w14:textId="43EF53C1" w:rsidR="00077E00" w:rsidRDefault="004A20AE" w:rsidP="00332EF1">
      <w:pPr>
        <w:spacing w:after="240"/>
        <w:ind w:firstLine="720"/>
        <w:jc w:val="both"/>
      </w:pPr>
      <w:r>
        <w:t xml:space="preserve">Également s’en est suivit </w:t>
      </w:r>
      <w:r w:rsidR="004F1D4E">
        <w:t>la recherche pour ne pas afficher le message d’erreur de Java mais simplement notre message. A chaque exception rencontrée, le message d’erreur de Java s’affichait ce qui stoppait le code.</w:t>
      </w:r>
      <w:r w:rsidR="009540CB">
        <w:t xml:space="preserve"> Si jamais l’e</w:t>
      </w:r>
      <w:r w:rsidR="00F63C67">
        <w:t>xception</w:t>
      </w:r>
      <w:r w:rsidR="009540CB">
        <w:t xml:space="preserve"> </w:t>
      </w:r>
      <w:r w:rsidR="00F63C67">
        <w:t>était rencontrée, nous voulions que notre code l’ignore ou continue simplement le code.</w:t>
      </w:r>
      <w:r w:rsidR="00AC31D0">
        <w:t xml:space="preserve"> </w:t>
      </w:r>
      <w:r w:rsidR="005D38FA">
        <w:t>D’où l’utilisation du continue</w:t>
      </w:r>
      <w:r w:rsidR="00B419E4">
        <w:t xml:space="preserve"> pour ignorer l’exception</w:t>
      </w:r>
      <w:r w:rsidR="00571F93">
        <w:t xml:space="preserve"> et continuer le code.</w:t>
      </w:r>
      <w:r w:rsidR="00382B8C">
        <w:t xml:space="preserve"> </w:t>
      </w:r>
      <w:r w:rsidR="00571F93">
        <w:t xml:space="preserve">L’affichage du message avec par exemple le </w:t>
      </w:r>
      <w:proofErr w:type="spellStart"/>
      <w:r w:rsidR="00571F93">
        <w:t>throw</w:t>
      </w:r>
      <w:proofErr w:type="spellEnd"/>
      <w:r w:rsidR="00571F93">
        <w:t xml:space="preserve"> new </w:t>
      </w:r>
      <w:proofErr w:type="spellStart"/>
      <w:proofErr w:type="gramStart"/>
      <w:r w:rsidR="00571F93">
        <w:t>EmptyFileException</w:t>
      </w:r>
      <w:proofErr w:type="spellEnd"/>
      <w:r w:rsidR="00571F93">
        <w:t>(</w:t>
      </w:r>
      <w:proofErr w:type="gramEnd"/>
      <w:r w:rsidR="00571F93">
        <w:t>« … »)</w:t>
      </w:r>
      <w:r w:rsidR="00EE2A5D">
        <w:t xml:space="preserve"> par le catch affiche notre </w:t>
      </w:r>
      <w:r w:rsidR="00B00CA9">
        <w:t>message sans l’</w:t>
      </w:r>
      <w:r w:rsidR="001F08D1">
        <w:t>exception de Java.</w:t>
      </w:r>
    </w:p>
    <w:p w14:paraId="40C0BE31" w14:textId="04ECF8CD" w:rsidR="000F5583" w:rsidRDefault="00077E00" w:rsidP="00332EF1">
      <w:pPr>
        <w:ind w:firstLine="720"/>
        <w:jc w:val="both"/>
      </w:pPr>
      <w:r>
        <w:t xml:space="preserve">L’utilisation de </w:t>
      </w:r>
      <w:proofErr w:type="spellStart"/>
      <w:r>
        <w:t>LinkedList</w:t>
      </w:r>
      <w:proofErr w:type="spellEnd"/>
      <w:r>
        <w:t xml:space="preserve"> nous a également poser </w:t>
      </w:r>
      <w:r w:rsidR="0048459F">
        <w:t>un problème</w:t>
      </w:r>
      <w:r w:rsidR="00EE0060">
        <w:t>.</w:t>
      </w:r>
      <w:r w:rsidR="006C2120">
        <w:t xml:space="preserve"> Nous ne savions pas o</w:t>
      </w:r>
      <w:r w:rsidR="007A3916">
        <w:t xml:space="preserve">ù les utiliser et </w:t>
      </w:r>
      <w:r w:rsidR="00892A78">
        <w:t>comment.</w:t>
      </w:r>
      <w:r w:rsidR="00332EF1">
        <w:t xml:space="preserve"> </w:t>
      </w:r>
      <w:r w:rsidR="00892A78">
        <w:t xml:space="preserve">Nous sommes parties sur l’idée au début de faire une liste de suspect </w:t>
      </w:r>
      <w:r w:rsidR="00866276">
        <w:t xml:space="preserve">qui s’initierait toute seule </w:t>
      </w:r>
      <w:r w:rsidR="000F5583">
        <w:t>à la suite de</w:t>
      </w:r>
      <w:r w:rsidR="00866276">
        <w:t xml:space="preserve"> la création des « Coupables » et « Innocents »</w:t>
      </w:r>
      <w:r w:rsidR="002345CE">
        <w:t xml:space="preserve"> dans </w:t>
      </w:r>
      <w:r w:rsidR="007034ED">
        <w:t>la classe « Suspects</w:t>
      </w:r>
      <w:r w:rsidR="002345CE">
        <w:t xml:space="preserve">. Malheureusement nous n’arrivions qu’à ajouter le nom du dernier </w:t>
      </w:r>
      <w:r w:rsidR="007034ED">
        <w:t xml:space="preserve">« Suspect » créé. Nous avons ensuite testé de faire deux </w:t>
      </w:r>
      <w:proofErr w:type="spellStart"/>
      <w:r w:rsidR="007034ED">
        <w:t>LinkedList</w:t>
      </w:r>
      <w:proofErr w:type="spellEnd"/>
      <w:r w:rsidR="007034ED">
        <w:t xml:space="preserve"> </w:t>
      </w:r>
      <w:r w:rsidR="008544DC">
        <w:t>séparée, une dans la classe « Coupable » et une dans la classe « Innocent » que nous aurions fusionnée dans la classe « Suspect ». Le même problème s’est posé</w:t>
      </w:r>
      <w:r w:rsidR="000F5583">
        <w:t> : seul le dernier « Coupable » et « Innocent » s’ajoutait.</w:t>
      </w:r>
      <w:r w:rsidR="00332EF1">
        <w:t xml:space="preserve"> </w:t>
      </w:r>
      <w:r w:rsidR="000F5583">
        <w:t xml:space="preserve">Nous avons donc </w:t>
      </w:r>
      <w:r w:rsidR="00D85135">
        <w:t>fini</w:t>
      </w:r>
      <w:r w:rsidR="000F5583">
        <w:t xml:space="preserve"> par l’initialiser dans </w:t>
      </w:r>
      <w:proofErr w:type="gramStart"/>
      <w:r w:rsidR="000F5583">
        <w:t>le</w:t>
      </w:r>
      <w:r w:rsidR="000F5583" w:rsidRPr="001362A8">
        <w:rPr>
          <w:i/>
          <w:iCs/>
        </w:rPr>
        <w:t xml:space="preserve"> main</w:t>
      </w:r>
      <w:proofErr w:type="gramEnd"/>
      <w:r w:rsidR="000F5583">
        <w:t xml:space="preserve"> en ajoutant </w:t>
      </w:r>
      <w:r w:rsidR="006A3981">
        <w:t xml:space="preserve">manuellement par code dur les « Suspect » </w:t>
      </w:r>
      <w:r w:rsidR="000F5583">
        <w:t xml:space="preserve">et l’appeler </w:t>
      </w:r>
      <w:r w:rsidR="006A3981">
        <w:t xml:space="preserve">dans la </w:t>
      </w:r>
      <w:r w:rsidR="009D4353">
        <w:t>méthode « </w:t>
      </w:r>
      <w:proofErr w:type="spellStart"/>
      <w:r w:rsidR="006A3981">
        <w:t>liste</w:t>
      </w:r>
      <w:r w:rsidR="00D85135">
        <w:t>Suspect</w:t>
      </w:r>
      <w:proofErr w:type="spellEnd"/>
      <w:r w:rsidR="009D4353">
        <w:t> »</w:t>
      </w:r>
      <w:r w:rsidR="00D85135">
        <w:t xml:space="preserve"> dans la classe « Histoire ». C’est d’ailleurs cette liste qui a entrainé la création de la classe « Histoire » qui agrémente </w:t>
      </w:r>
      <w:r w:rsidR="009D4353">
        <w:t xml:space="preserve">désormais l’histoire et permet plus d’interactivité avec l’utilisateur qui peut jouer avec cette </w:t>
      </w:r>
      <w:proofErr w:type="spellStart"/>
      <w:r w:rsidR="009D4353">
        <w:t>LinkedList</w:t>
      </w:r>
      <w:proofErr w:type="spellEnd"/>
      <w:r w:rsidR="009D4353">
        <w:t>.</w:t>
      </w:r>
    </w:p>
    <w:p w14:paraId="3FC84F1D" w14:textId="2193750E" w:rsidR="00F26C4B" w:rsidRDefault="00F26C4B" w:rsidP="00F307BE">
      <w:pPr>
        <w:ind w:firstLine="720"/>
        <w:jc w:val="both"/>
      </w:pPr>
      <w:r>
        <w:t xml:space="preserve">Pour les scanners nous voulions que l’utilisateur rentre un chiffre compris entre 1 et 9 et si quelque chose d’autre été appelé nous l’ignorions ou </w:t>
      </w:r>
      <w:r w:rsidR="008B4C97">
        <w:t xml:space="preserve">recommencions le scanner jusqu’à ce que le format soit correcte. </w:t>
      </w:r>
    </w:p>
    <w:p w14:paraId="22717C54" w14:textId="30FE5069" w:rsidR="008B4C97" w:rsidRDefault="008379F6" w:rsidP="00A014D5">
      <w:pPr>
        <w:jc w:val="both"/>
      </w:pPr>
      <w:r>
        <w:rPr>
          <w:noProof/>
        </w:rPr>
        <w:drawing>
          <wp:anchor distT="0" distB="0" distL="114300" distR="114300" simplePos="0" relativeHeight="251696147" behindDoc="0" locked="0" layoutInCell="1" allowOverlap="1" wp14:anchorId="6DBD394E" wp14:editId="64D86180">
            <wp:simplePos x="0" y="0"/>
            <wp:positionH relativeFrom="margin">
              <wp:align>center</wp:align>
            </wp:positionH>
            <wp:positionV relativeFrom="paragraph">
              <wp:posOffset>207010</wp:posOffset>
            </wp:positionV>
            <wp:extent cx="3712210" cy="1799590"/>
            <wp:effectExtent l="0" t="0" r="2540" b="0"/>
            <wp:wrapTopAndBottom/>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712210" cy="1799590"/>
                    </a:xfrm>
                    <a:prstGeom prst="rect">
                      <a:avLst/>
                    </a:prstGeom>
                  </pic:spPr>
                </pic:pic>
              </a:graphicData>
            </a:graphic>
            <wp14:sizeRelH relativeFrom="margin">
              <wp14:pctWidth>0</wp14:pctWidth>
            </wp14:sizeRelH>
            <wp14:sizeRelV relativeFrom="margin">
              <wp14:pctHeight>0</wp14:pctHeight>
            </wp14:sizeRelV>
          </wp:anchor>
        </w:drawing>
      </w:r>
      <w:r w:rsidR="008B4C97">
        <w:t xml:space="preserve">Nous avons donc </w:t>
      </w:r>
      <w:r w:rsidR="00AE3187">
        <w:t>dû</w:t>
      </w:r>
      <w:r w:rsidR="008B4C97">
        <w:t xml:space="preserve"> </w:t>
      </w:r>
      <w:r w:rsidR="00AE3187">
        <w:t>réaliser une boucle :</w:t>
      </w:r>
    </w:p>
    <w:p w14:paraId="781DBC47" w14:textId="32950420" w:rsidR="00D1252D" w:rsidRDefault="00AE3187" w:rsidP="00001D17">
      <w:pPr>
        <w:ind w:firstLine="720"/>
        <w:jc w:val="both"/>
      </w:pPr>
      <w:r>
        <w:lastRenderedPageBreak/>
        <w:t xml:space="preserve">L’entrée du scanner est un String. Nous le transformons avec un </w:t>
      </w:r>
      <w:r w:rsidR="004B22AD">
        <w:t>« </w:t>
      </w:r>
      <w:proofErr w:type="spellStart"/>
      <w:r>
        <w:t>Interger.p</w:t>
      </w:r>
      <w:r w:rsidR="00815509">
        <w:t>a</w:t>
      </w:r>
      <w:r>
        <w:t>rseInt</w:t>
      </w:r>
      <w:proofErr w:type="spellEnd"/>
      <w:r>
        <w:t>()</w:t>
      </w:r>
      <w:r w:rsidR="004B22AD">
        <w:t> » en entier que nous stockons dans une variable x</w:t>
      </w:r>
      <w:r w:rsidR="00D1252D">
        <w:t xml:space="preserve">. </w:t>
      </w:r>
    </w:p>
    <w:p w14:paraId="3C79CD8D" w14:textId="787F6514" w:rsidR="00AE3187" w:rsidRDefault="00D1252D" w:rsidP="00001D17">
      <w:pPr>
        <w:ind w:firstLine="720"/>
        <w:jc w:val="both"/>
      </w:pPr>
      <w:r>
        <w:t>Si x=0, nous recommençons le scanner.</w:t>
      </w:r>
    </w:p>
    <w:p w14:paraId="5290F23C" w14:textId="7059F511" w:rsidR="00D1252D" w:rsidRDefault="00D1252D" w:rsidP="00001D17">
      <w:pPr>
        <w:ind w:firstLine="720"/>
        <w:jc w:val="both"/>
      </w:pPr>
      <w:r>
        <w:t>Si x n’est pas un entier</w:t>
      </w:r>
      <w:r w:rsidR="005D403D">
        <w:t>, l’exception « </w:t>
      </w:r>
      <w:proofErr w:type="spellStart"/>
      <w:r w:rsidR="005D403D">
        <w:t>NumberFormatException</w:t>
      </w:r>
      <w:proofErr w:type="spellEnd"/>
      <w:r w:rsidR="005D403D">
        <w:t> » est interceptée</w:t>
      </w:r>
      <w:r w:rsidR="00315304">
        <w:t>. On prévient que le format n’est pas correct et nous reprenons notre scanner puisque x</w:t>
      </w:r>
      <w:r w:rsidR="00AF71F7">
        <w:t xml:space="preserve"> est toujours égale à 0. Il n’a pas pu changer de valeur.</w:t>
      </w:r>
      <w:r w:rsidR="005D403D">
        <w:t xml:space="preserve"> </w:t>
      </w:r>
    </w:p>
    <w:p w14:paraId="3941BDCE" w14:textId="19F94534" w:rsidR="00FF4E87" w:rsidRPr="00D44202" w:rsidRDefault="003A6668" w:rsidP="00874A84">
      <w:pPr>
        <w:pStyle w:val="Titre1"/>
        <w:spacing w:before="240"/>
        <w:jc w:val="both"/>
      </w:pPr>
      <w:bookmarkStart w:id="17" w:name="_Toc119078027"/>
      <w:r w:rsidRPr="00D44202">
        <w:t xml:space="preserve">Ce </w:t>
      </w:r>
      <w:r w:rsidR="00B95E46" w:rsidRPr="00D44202">
        <w:t>dont nous sommes fières</w:t>
      </w:r>
      <w:bookmarkEnd w:id="17"/>
      <w:r w:rsidR="00B95E46" w:rsidRPr="00D44202">
        <w:t xml:space="preserve"> </w:t>
      </w:r>
    </w:p>
    <w:p w14:paraId="703A605B" w14:textId="51393C7B" w:rsidR="00D73AE4" w:rsidRDefault="00284D2E" w:rsidP="001A2F1C">
      <w:pPr>
        <w:spacing w:after="120"/>
        <w:jc w:val="both"/>
      </w:pPr>
      <w:r>
        <w:tab/>
      </w:r>
      <w:r w:rsidR="0068608F">
        <w:t xml:space="preserve">Apprendre le Java </w:t>
      </w:r>
      <w:r w:rsidR="006E0708">
        <w:t>à travers des cours ne permet pas d’apprendre à le coder.</w:t>
      </w:r>
      <w:r w:rsidR="00DC238E">
        <w:t xml:space="preserve"> Ce projet </w:t>
      </w:r>
      <w:r w:rsidR="00A6234E">
        <w:t xml:space="preserve">est donc une bonne application de ces cours. Nous </w:t>
      </w:r>
      <w:r w:rsidR="002A4159">
        <w:t>sommes donc contentes d’avoir réussi</w:t>
      </w:r>
      <w:r w:rsidR="009A12E3">
        <w:t>e</w:t>
      </w:r>
      <w:r w:rsidR="002A4159">
        <w:t xml:space="preserve"> à créer un </w:t>
      </w:r>
      <w:r w:rsidR="00EC3961">
        <w:t>projet complet, utilisant tout ce que l’on a vu</w:t>
      </w:r>
      <w:r w:rsidR="00D73AE4">
        <w:t xml:space="preserve"> pendant ce module. </w:t>
      </w:r>
    </w:p>
    <w:p w14:paraId="67330582" w14:textId="558F95FA" w:rsidR="00BB34A8" w:rsidRDefault="00BB34A8" w:rsidP="00EA5CEA">
      <w:pPr>
        <w:jc w:val="both"/>
      </w:pPr>
      <w:r>
        <w:tab/>
        <w:t xml:space="preserve">De plus, </w:t>
      </w:r>
      <w:r w:rsidR="007A59F4">
        <w:t xml:space="preserve">le projet étant totalement libre, </w:t>
      </w:r>
      <w:r w:rsidR="0055283F">
        <w:t xml:space="preserve">il est difficile de trouver une idée </w:t>
      </w:r>
      <w:r w:rsidR="00172D12">
        <w:t xml:space="preserve">qui nous permettrait de réunir tout ce que nous avons appris. Nous sommes donc </w:t>
      </w:r>
      <w:r w:rsidR="00FA4CFC">
        <w:t>satisfaites</w:t>
      </w:r>
      <w:r w:rsidR="00172D12">
        <w:t xml:space="preserve"> de notre sujet </w:t>
      </w:r>
      <w:r w:rsidR="00977AA4">
        <w:t>qui se porte sur Scooby-Doo</w:t>
      </w:r>
      <w:r w:rsidR="00624913">
        <w:t xml:space="preserve">, car c’est </w:t>
      </w:r>
      <w:r w:rsidR="00FA4CFC">
        <w:t>un dessin animé</w:t>
      </w:r>
      <w:r w:rsidR="00624913">
        <w:t xml:space="preserve"> de </w:t>
      </w:r>
      <w:r w:rsidR="00CB0ACA">
        <w:t>notre enfance</w:t>
      </w:r>
      <w:r w:rsidR="004963E1">
        <w:t xml:space="preserve"> qui nous a marqué.</w:t>
      </w:r>
      <w:r w:rsidR="00FA4CFC">
        <w:t xml:space="preserve"> Nous avons donc repris le thème d’un épisode en le réadaptant pour </w:t>
      </w:r>
      <w:r w:rsidR="00096A90">
        <w:t>qu’il rentre</w:t>
      </w:r>
      <w:r w:rsidR="00554710">
        <w:t xml:space="preserve"> </w:t>
      </w:r>
      <w:r w:rsidR="0039206C">
        <w:t xml:space="preserve">dans les critères de ce projet. </w:t>
      </w:r>
    </w:p>
    <w:p w14:paraId="3696FD3B" w14:textId="6559E6E2" w:rsidR="005448FC" w:rsidRDefault="005448FC" w:rsidP="001A2F1C">
      <w:pPr>
        <w:spacing w:before="120" w:after="120"/>
        <w:jc w:val="both"/>
      </w:pPr>
      <w:r>
        <w:tab/>
      </w:r>
      <w:r w:rsidR="00096A90">
        <w:t xml:space="preserve">La contrainte de temps </w:t>
      </w:r>
      <w:r w:rsidR="004E5538">
        <w:t xml:space="preserve">était aussi </w:t>
      </w:r>
      <w:r w:rsidR="001C03A5">
        <w:t>un défi</w:t>
      </w:r>
      <w:r w:rsidR="004E5538">
        <w:t xml:space="preserve"> de taille car </w:t>
      </w:r>
      <w:r w:rsidR="002E6EDC">
        <w:t>nous</w:t>
      </w:r>
      <w:r w:rsidR="00C90052">
        <w:t xml:space="preserve"> nous sommes</w:t>
      </w:r>
      <w:r w:rsidR="002E6EDC">
        <w:t xml:space="preserve"> </w:t>
      </w:r>
      <w:r w:rsidR="006D4EA2">
        <w:t>fixé</w:t>
      </w:r>
      <w:r w:rsidR="00C90052">
        <w:t>e</w:t>
      </w:r>
      <w:r w:rsidR="005053C5">
        <w:t>s</w:t>
      </w:r>
      <w:r w:rsidR="006D4EA2">
        <w:t xml:space="preserve"> comme objectif de rendre ce projet 1 semaine à l’avance</w:t>
      </w:r>
      <w:r w:rsidR="00D24946">
        <w:t xml:space="preserve"> afin </w:t>
      </w:r>
      <w:r w:rsidR="00C90052">
        <w:t>d</w:t>
      </w:r>
      <w:r w:rsidR="00BA4BD6">
        <w:t>’obtenir le point bonus</w:t>
      </w:r>
      <w:r w:rsidR="005053C5">
        <w:t>, juste comme défi personnel</w:t>
      </w:r>
      <w:r w:rsidR="001C03A5">
        <w:t>.</w:t>
      </w:r>
      <w:r w:rsidR="005378FF">
        <w:t xml:space="preserve"> </w:t>
      </w:r>
      <w:r w:rsidR="001C03A5">
        <w:t>M</w:t>
      </w:r>
      <w:r w:rsidR="005378FF">
        <w:t xml:space="preserve">ais aussi </w:t>
      </w:r>
      <w:r w:rsidR="00E941AD">
        <w:t>car</w:t>
      </w:r>
      <w:r w:rsidR="00D93FBC">
        <w:t>, en plus de ce projet</w:t>
      </w:r>
      <w:r w:rsidR="00142EED">
        <w:t xml:space="preserve"> ci, nous </w:t>
      </w:r>
      <w:r w:rsidR="005B65E3">
        <w:t xml:space="preserve">avons chacune de notre </w:t>
      </w:r>
      <w:r w:rsidR="005053C5">
        <w:t>côté</w:t>
      </w:r>
      <w:r w:rsidR="00C44C6E">
        <w:t xml:space="preserve"> d’autres projet</w:t>
      </w:r>
      <w:r w:rsidR="005053C5">
        <w:t>s</w:t>
      </w:r>
      <w:r w:rsidR="00C44C6E">
        <w:t xml:space="preserve"> ainsi que les partiels qui arrivent à grand pas</w:t>
      </w:r>
      <w:r w:rsidR="000415B7">
        <w:t xml:space="preserve">. </w:t>
      </w:r>
    </w:p>
    <w:p w14:paraId="419C42CC" w14:textId="7934E815" w:rsidR="00362E82" w:rsidRDefault="00362E82" w:rsidP="00EA5CEA">
      <w:pPr>
        <w:jc w:val="both"/>
      </w:pPr>
      <w:r>
        <w:tab/>
        <w:t xml:space="preserve">Puis, comme dans tout projet, rien ne se passe </w:t>
      </w:r>
      <w:r w:rsidR="0065607B">
        <w:t xml:space="preserve">comme prévu et rien ne fonctionne du premier coup. </w:t>
      </w:r>
      <w:r w:rsidR="001E6A54">
        <w:t>La persévérance dont nous avons fait preuve pour ne pas abandonn</w:t>
      </w:r>
      <w:r w:rsidR="005053C5">
        <w:t>er</w:t>
      </w:r>
      <w:r w:rsidR="001E6A54">
        <w:t xml:space="preserve"> face</w:t>
      </w:r>
      <w:r w:rsidR="006A15EA">
        <w:t xml:space="preserve"> aux difficultés</w:t>
      </w:r>
      <w:r w:rsidR="00565CD0">
        <w:t xml:space="preserve"> rencontrées</w:t>
      </w:r>
      <w:r w:rsidR="00CD401F">
        <w:t xml:space="preserve"> et </w:t>
      </w:r>
      <w:r w:rsidR="00EE02F6">
        <w:t xml:space="preserve">le fait </w:t>
      </w:r>
      <w:r w:rsidR="00E534AF">
        <w:t>de les avoir surpass</w:t>
      </w:r>
      <w:r w:rsidR="00EA57A7">
        <w:t>é</w:t>
      </w:r>
      <w:r w:rsidR="005053C5">
        <w:t>e</w:t>
      </w:r>
      <w:r w:rsidR="00EA57A7">
        <w:t>s nous rendent fières.</w:t>
      </w:r>
      <w:r w:rsidR="00803A02">
        <w:t xml:space="preserve"> Car nous avons réussie à travailler en équipe </w:t>
      </w:r>
      <w:r w:rsidR="00604C33">
        <w:t>pour résoudre ces difficultés</w:t>
      </w:r>
      <w:r w:rsidR="00DE732B">
        <w:t xml:space="preserve"> et à prendre le temps de chercher et comprendre le langage Java</w:t>
      </w:r>
      <w:r w:rsidR="00604C33">
        <w:t>.</w:t>
      </w:r>
    </w:p>
    <w:p w14:paraId="350B0D7A" w14:textId="6D0F6A35" w:rsidR="001B2590" w:rsidRDefault="001B2590" w:rsidP="001A2F1C">
      <w:pPr>
        <w:spacing w:before="120" w:after="120"/>
        <w:jc w:val="both"/>
      </w:pPr>
      <w:r>
        <w:tab/>
        <w:t xml:space="preserve">Nous avons aussi </w:t>
      </w:r>
      <w:r w:rsidR="00DC6810">
        <w:t>ajouté</w:t>
      </w:r>
      <w:r>
        <w:t xml:space="preserve"> nos touches d’humour car </w:t>
      </w:r>
      <w:r w:rsidR="00C62943">
        <w:t xml:space="preserve">nous voulions prendre plaisir </w:t>
      </w:r>
      <w:r w:rsidR="002A3C00">
        <w:t>à lire et créer cette histoire.</w:t>
      </w:r>
    </w:p>
    <w:p w14:paraId="29F6907F" w14:textId="77777777" w:rsidR="002A2690" w:rsidRDefault="009D4E33" w:rsidP="00287F2F">
      <w:pPr>
        <w:spacing w:after="240"/>
        <w:jc w:val="both"/>
      </w:pPr>
      <w:r>
        <w:tab/>
      </w:r>
      <w:r w:rsidR="00A95568">
        <w:t>Pour finir, nous sommes bien ent</w:t>
      </w:r>
      <w:r w:rsidR="00225202">
        <w:t>endu</w:t>
      </w:r>
      <w:r w:rsidR="006173E7">
        <w:t xml:space="preserve"> </w:t>
      </w:r>
      <w:r w:rsidR="00242D78">
        <w:t xml:space="preserve">très </w:t>
      </w:r>
      <w:r w:rsidR="00DC6810">
        <w:t>contentes</w:t>
      </w:r>
      <w:r w:rsidR="00242D78">
        <w:t xml:space="preserve"> de rendre un projet</w:t>
      </w:r>
      <w:r w:rsidR="00CC6E44">
        <w:t xml:space="preserve"> concret et </w:t>
      </w:r>
      <w:r w:rsidR="00EC7B95">
        <w:t xml:space="preserve">proprement </w:t>
      </w:r>
      <w:r w:rsidR="00F77264">
        <w:t xml:space="preserve">terminer, </w:t>
      </w:r>
      <w:r w:rsidR="009D2249">
        <w:t>c’est à dire</w:t>
      </w:r>
      <w:r w:rsidR="00DC54EE">
        <w:t xml:space="preserve"> </w:t>
      </w:r>
      <w:r w:rsidR="003B7072">
        <w:t>pas dans la précipitation</w:t>
      </w:r>
      <w:r w:rsidR="00D8207A">
        <w:t xml:space="preserve">. C’est </w:t>
      </w:r>
      <w:r w:rsidR="00D165B8">
        <w:t>le</w:t>
      </w:r>
      <w:r w:rsidR="00B85590">
        <w:t xml:space="preserve"> </w:t>
      </w:r>
      <w:r w:rsidR="00287F2F">
        <w:t>détail</w:t>
      </w:r>
      <w:r w:rsidR="00E94572">
        <w:t xml:space="preserve"> qui</w:t>
      </w:r>
      <w:r w:rsidR="00B85590">
        <w:t xml:space="preserve"> nous </w:t>
      </w:r>
      <w:proofErr w:type="spellStart"/>
      <w:r w:rsidR="00287F2F">
        <w:t>à</w:t>
      </w:r>
      <w:proofErr w:type="spellEnd"/>
      <w:r w:rsidR="00287F2F">
        <w:t xml:space="preserve"> fait le plus plaisir dans le rendu de ce projet</w:t>
      </w:r>
      <w:r w:rsidR="006A5F1F">
        <w:t xml:space="preserve">, même si nous sommes </w:t>
      </w:r>
      <w:r w:rsidR="00AD1E9E">
        <w:t>conscientes</w:t>
      </w:r>
      <w:r w:rsidR="006A5F1F">
        <w:t xml:space="preserve"> que </w:t>
      </w:r>
      <w:r w:rsidR="00AD1E9E">
        <w:t>ce n’était pas le sujet le plus compliqué que ce projet peut proposer.</w:t>
      </w:r>
      <w:r w:rsidR="00D73AE4">
        <w:tab/>
      </w:r>
    </w:p>
    <w:p w14:paraId="171AAEC9" w14:textId="77777777" w:rsidR="002A2690" w:rsidRDefault="002A2690" w:rsidP="00287F2F">
      <w:pPr>
        <w:spacing w:after="240"/>
        <w:jc w:val="both"/>
      </w:pPr>
    </w:p>
    <w:p w14:paraId="00959B88" w14:textId="77777777" w:rsidR="002A2690" w:rsidRDefault="002A2690" w:rsidP="00287F2F">
      <w:pPr>
        <w:spacing w:after="240"/>
        <w:jc w:val="both"/>
      </w:pPr>
    </w:p>
    <w:p w14:paraId="6E3019D7" w14:textId="77777777" w:rsidR="002A2690" w:rsidRDefault="002A2690" w:rsidP="00287F2F">
      <w:pPr>
        <w:spacing w:after="240"/>
        <w:jc w:val="both"/>
      </w:pPr>
    </w:p>
    <w:p w14:paraId="5B72218B" w14:textId="77777777" w:rsidR="002A2690" w:rsidRDefault="002A2690" w:rsidP="00287F2F">
      <w:pPr>
        <w:spacing w:after="240"/>
        <w:jc w:val="both"/>
      </w:pPr>
    </w:p>
    <w:p w14:paraId="22DDDBB1" w14:textId="465C3BE2" w:rsidR="00FF4E87" w:rsidRPr="00D44202" w:rsidRDefault="008139E7" w:rsidP="00287F2F">
      <w:pPr>
        <w:spacing w:after="240"/>
        <w:jc w:val="both"/>
      </w:pPr>
      <w:r>
        <w:tab/>
      </w:r>
    </w:p>
    <w:p w14:paraId="1E2D45E8" w14:textId="0E173A6F" w:rsidR="00DA4D1C" w:rsidRPr="006E0708" w:rsidRDefault="00F7529F" w:rsidP="00EA5CEA">
      <w:pPr>
        <w:pStyle w:val="Titre1"/>
        <w:jc w:val="both"/>
      </w:pPr>
      <w:bookmarkStart w:id="18" w:name="_Toc119078028"/>
      <w:r w:rsidRPr="006E0708">
        <w:lastRenderedPageBreak/>
        <w:t>Conclusion</w:t>
      </w:r>
      <w:bookmarkEnd w:id="18"/>
    </w:p>
    <w:p w14:paraId="19F2DA8E" w14:textId="77777777" w:rsidR="0038382A" w:rsidRDefault="00FD77AD" w:rsidP="008E5369">
      <w:pPr>
        <w:jc w:val="both"/>
      </w:pPr>
      <w:r w:rsidRPr="006E0708">
        <w:tab/>
      </w:r>
      <w:r w:rsidR="00C707F1">
        <w:t xml:space="preserve">En conclusion, </w:t>
      </w:r>
      <w:r w:rsidR="00483EFA">
        <w:t>rétrospectivement</w:t>
      </w:r>
      <w:r w:rsidR="00A06967">
        <w:t>, nous sommes</w:t>
      </w:r>
      <w:r w:rsidR="00637650">
        <w:t xml:space="preserve"> </w:t>
      </w:r>
      <w:r w:rsidR="00A555F1">
        <w:t>satisfaites</w:t>
      </w:r>
      <w:r w:rsidR="000D2745">
        <w:t xml:space="preserve"> d</w:t>
      </w:r>
      <w:r w:rsidR="00483EFA">
        <w:t>u rendu de ce projet</w:t>
      </w:r>
      <w:r w:rsidR="004739DC">
        <w:t xml:space="preserve"> car nous avons atteint </w:t>
      </w:r>
      <w:r w:rsidR="002D5D4A">
        <w:t>tous les objectifs</w:t>
      </w:r>
      <w:r w:rsidR="004739DC">
        <w:t xml:space="preserve"> que nous avions fixés au début de celui-ci.</w:t>
      </w:r>
      <w:r w:rsidR="00A555F1">
        <w:t xml:space="preserve"> C</w:t>
      </w:r>
      <w:r w:rsidRPr="005803A8">
        <w:t xml:space="preserve">e projet nous </w:t>
      </w:r>
      <w:r w:rsidR="005803A8" w:rsidRPr="005803A8">
        <w:t>a p</w:t>
      </w:r>
      <w:r w:rsidR="005803A8">
        <w:t>ermis de</w:t>
      </w:r>
      <w:r w:rsidR="009615CE">
        <w:t xml:space="preserve"> comprendre et </w:t>
      </w:r>
      <w:r w:rsidR="002D5D4A">
        <w:t>de</w:t>
      </w:r>
      <w:r w:rsidR="005803A8">
        <w:t xml:space="preserve"> mettre réellement en application ce que nous avons appris lors des séances de cours de ce module. </w:t>
      </w:r>
    </w:p>
    <w:p w14:paraId="69E27922" w14:textId="01513A78" w:rsidR="00355D16" w:rsidRDefault="00BB34A8" w:rsidP="0038382A">
      <w:pPr>
        <w:ind w:firstLine="720"/>
        <w:jc w:val="both"/>
      </w:pPr>
      <w:r>
        <w:t>De même</w:t>
      </w:r>
      <w:r w:rsidR="00C8645B">
        <w:t xml:space="preserve">, </w:t>
      </w:r>
      <w:r w:rsidR="00BF6B11">
        <w:t>le fait de pouvoir choisir notre sujet de A à Z</w:t>
      </w:r>
      <w:r w:rsidR="00106AF1">
        <w:t xml:space="preserve"> nous </w:t>
      </w:r>
      <w:r w:rsidR="00CE6D81">
        <w:t>a</w:t>
      </w:r>
      <w:r w:rsidR="00106AF1">
        <w:t xml:space="preserve"> vraiment plu </w:t>
      </w:r>
      <w:r w:rsidR="007E2160">
        <w:t xml:space="preserve">car </w:t>
      </w:r>
      <w:r w:rsidR="00B92F3A">
        <w:t>nous avons</w:t>
      </w:r>
      <w:r w:rsidR="007E2160">
        <w:t xml:space="preserve"> pu créer quelque que chose qui </w:t>
      </w:r>
      <w:r w:rsidR="006D2DC4">
        <w:t xml:space="preserve">plait </w:t>
      </w:r>
      <w:r w:rsidR="00AC0F00">
        <w:t xml:space="preserve">et qui nous a un peu plus </w:t>
      </w:r>
      <w:r w:rsidR="00DA63C8">
        <w:t>motiv</w:t>
      </w:r>
      <w:r w:rsidR="00B92F3A">
        <w:t>é</w:t>
      </w:r>
      <w:r w:rsidR="00DA63C8">
        <w:t xml:space="preserve"> que si </w:t>
      </w:r>
      <w:r w:rsidR="00AD5464">
        <w:t>c’était un sujet imposé.</w:t>
      </w:r>
      <w:r w:rsidR="00447194">
        <w:t xml:space="preserve"> </w:t>
      </w:r>
      <w:r w:rsidR="006D308C">
        <w:t xml:space="preserve">Nous sommes d’ailleurs </w:t>
      </w:r>
      <w:r w:rsidR="00A86BDC">
        <w:t>convaincu</w:t>
      </w:r>
      <w:r w:rsidR="00B92F3A">
        <w:t>e</w:t>
      </w:r>
      <w:r w:rsidR="00A86BDC">
        <w:t>s</w:t>
      </w:r>
      <w:r w:rsidR="006D308C">
        <w:t xml:space="preserve"> que nous avons pris plus de plaisir que si nous avions tenté de </w:t>
      </w:r>
      <w:r w:rsidR="00406161">
        <w:t xml:space="preserve">trouver </w:t>
      </w:r>
      <w:r w:rsidR="00D001EB">
        <w:t>un sujet</w:t>
      </w:r>
      <w:r w:rsidR="00406161">
        <w:t xml:space="preserve"> apportant plus de difficultés.</w:t>
      </w:r>
      <w:r w:rsidR="00B92F3A">
        <w:t xml:space="preserve"> Compte tenu de notre niveau, nous avons fait le choix de troquer la difficulté à </w:t>
      </w:r>
      <w:r w:rsidR="008A72C1">
        <w:t>la maitrise. Mieux vaut un projet qui fonctionne et qui est propre qu’un brouillon incompréhensible qui ne nous correspond pas.</w:t>
      </w:r>
    </w:p>
    <w:p w14:paraId="3BCFE3CF" w14:textId="6238AFEF" w:rsidR="00C97660" w:rsidRPr="005803A8" w:rsidRDefault="00C97660" w:rsidP="0038382A">
      <w:pPr>
        <w:ind w:firstLine="720"/>
        <w:jc w:val="both"/>
      </w:pPr>
      <w:r>
        <w:t>Nous sommes heureuses de clôturer ce module sur cette touche d’amusement en duo.</w:t>
      </w:r>
    </w:p>
    <w:sectPr w:rsidR="00C97660" w:rsidRPr="005803A8" w:rsidSect="00CE7F24">
      <w:headerReference w:type="default" r:id="rId66"/>
      <w:footerReference w:type="even" r:id="rId67"/>
      <w:footerReference w:type="default" r:id="rId68"/>
      <w:pgSz w:w="11906" w:h="16838" w:code="9"/>
      <w:pgMar w:top="1210" w:right="1267" w:bottom="1210" w:left="1267" w:header="1181"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FEE58" w14:textId="77777777" w:rsidR="00824822" w:rsidRDefault="00824822" w:rsidP="009B2968">
      <w:r>
        <w:separator/>
      </w:r>
    </w:p>
  </w:endnote>
  <w:endnote w:type="continuationSeparator" w:id="0">
    <w:p w14:paraId="39487D70" w14:textId="77777777" w:rsidR="00824822" w:rsidRDefault="00824822" w:rsidP="009B2968">
      <w:r>
        <w:continuationSeparator/>
      </w:r>
    </w:p>
  </w:endnote>
  <w:endnote w:type="continuationNotice" w:id="1">
    <w:p w14:paraId="196F4AE3" w14:textId="77777777" w:rsidR="00824822" w:rsidRDefault="008248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altName w:val="Cambri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FB380" w14:textId="1C11D68D" w:rsidR="009B2968" w:rsidRDefault="009B2968" w:rsidP="00E832AC">
    <w:pPr>
      <w:pStyle w:val="Pieddepage"/>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end"/>
    </w:r>
  </w:p>
  <w:p w14:paraId="6B55EDFE" w14:textId="77777777" w:rsidR="009B2968" w:rsidRDefault="009B2968" w:rsidP="00E832A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CC1EA" w14:textId="77777777" w:rsidR="009B2968" w:rsidRDefault="00E832AC" w:rsidP="00E832AC">
    <w:pPr>
      <w:pStyle w:val="Pieddepage"/>
      <w:rPr>
        <w:rStyle w:val="Numrodepage"/>
        <w:noProof/>
      </w:rPr>
    </w:pPr>
    <w:r w:rsidRPr="00E832AC">
      <w:rPr>
        <w:noProof/>
        <w:lang w:bidi="fr-FR"/>
      </w:rPr>
      <w:t xml:space="preserve">PAGE   </w:t>
    </w:r>
    <w:sdt>
      <w:sdtPr>
        <w:rPr>
          <w:rStyle w:val="Numrodepage"/>
          <w:noProof/>
        </w:rPr>
        <w:id w:val="-601500411"/>
        <w:docPartObj>
          <w:docPartGallery w:val="Page Numbers (Bottom of Page)"/>
          <w:docPartUnique/>
        </w:docPartObj>
      </w:sdtPr>
      <w:sdtEndPr>
        <w:rPr>
          <w:rStyle w:val="Numrodepage"/>
        </w:rPr>
      </w:sdtEndPr>
      <w:sdtContent>
        <w:r w:rsidR="009B2968">
          <w:rPr>
            <w:rStyle w:val="Numrodepage"/>
            <w:noProof/>
            <w:lang w:bidi="fr-FR"/>
          </w:rPr>
          <w:fldChar w:fldCharType="begin"/>
        </w:r>
        <w:r w:rsidR="009B2968">
          <w:rPr>
            <w:rStyle w:val="Numrodepage"/>
            <w:noProof/>
            <w:lang w:bidi="fr-FR"/>
          </w:rPr>
          <w:instrText xml:space="preserve"> PAGE </w:instrText>
        </w:r>
        <w:r w:rsidR="009B2968">
          <w:rPr>
            <w:rStyle w:val="Numrodepage"/>
            <w:noProof/>
            <w:lang w:bidi="fr-FR"/>
          </w:rPr>
          <w:fldChar w:fldCharType="separate"/>
        </w:r>
        <w:r w:rsidR="00A123DD">
          <w:rPr>
            <w:rStyle w:val="Numrodepage"/>
            <w:noProof/>
            <w:lang w:bidi="fr-FR"/>
          </w:rPr>
          <w:t>2</w:t>
        </w:r>
        <w:r w:rsidR="009B2968">
          <w:rPr>
            <w:rStyle w:val="Numrodepage"/>
            <w:noProof/>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87629" w14:textId="77777777" w:rsidR="00824822" w:rsidRDefault="00824822" w:rsidP="009B2968">
      <w:r>
        <w:separator/>
      </w:r>
    </w:p>
  </w:footnote>
  <w:footnote w:type="continuationSeparator" w:id="0">
    <w:p w14:paraId="70DE2E4E" w14:textId="77777777" w:rsidR="00824822" w:rsidRDefault="00824822" w:rsidP="009B2968">
      <w:r>
        <w:continuationSeparator/>
      </w:r>
    </w:p>
  </w:footnote>
  <w:footnote w:type="continuationNotice" w:id="1">
    <w:p w14:paraId="16A1624C" w14:textId="77777777" w:rsidR="00824822" w:rsidRDefault="008248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ACAC9" w14:textId="32E805E0" w:rsidR="00A75A05" w:rsidRPr="009B2968" w:rsidRDefault="009B2968" w:rsidP="00A75A05">
    <w:pPr>
      <w:pStyle w:val="En-tte"/>
      <w:tabs>
        <w:tab w:val="clear" w:pos="9360"/>
        <w:tab w:val="right" w:pos="9356"/>
      </w:tabs>
    </w:pPr>
    <w:r w:rsidRPr="00E44B70">
      <w:rPr>
        <w:noProof/>
        <w:lang w:bidi="fr-FR"/>
      </w:rPr>
      <mc:AlternateContent>
        <mc:Choice Requires="wps">
          <w:drawing>
            <wp:anchor distT="0" distB="0" distL="114300" distR="114300" simplePos="0" relativeHeight="251658240" behindDoc="1" locked="0" layoutInCell="1" allowOverlap="1" wp14:anchorId="1CF80F63" wp14:editId="73730A60">
              <wp:simplePos x="0" y="0"/>
              <wp:positionH relativeFrom="column">
                <wp:posOffset>-4445</wp:posOffset>
              </wp:positionH>
              <wp:positionV relativeFrom="paragraph">
                <wp:posOffset>62865</wp:posOffset>
              </wp:positionV>
              <wp:extent cx="4716000" cy="45719"/>
              <wp:effectExtent l="0" t="0" r="8890" b="0"/>
              <wp:wrapTight wrapText="bothSides">
                <wp:wrapPolygon edited="0">
                  <wp:start x="0" y="0"/>
                  <wp:lineTo x="0" y="9127"/>
                  <wp:lineTo x="21553" y="9127"/>
                  <wp:lineTo x="21553" y="0"/>
                  <wp:lineTo x="0" y="0"/>
                </wp:wrapPolygon>
              </wp:wrapTight>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71600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18DC9A" id="Rectangle 5" o:spid="_x0000_s1026" alt="&quot;&quot;" style="position:absolute;margin-left:-.35pt;margin-top:4.95pt;width:371.35pt;height:3.6pt;flip:y;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" fillcolor="#92278f [3204]" stroked="f" strokeweight="2pt">
              <v:stroke miterlimit="4"/>
              <v:textbox inset="3pt,3pt,3pt,3pt"/>
              <w10:wrap type="tight"/>
            </v:rect>
          </w:pict>
        </mc:Fallback>
      </mc:AlternateContent>
    </w:r>
    <w:r w:rsidR="00A75A05">
      <w:t>Scooby</w:t>
    </w:r>
    <w:r w:rsidR="00CE39CA">
      <w:t>-</w:t>
    </w:r>
    <w:r w:rsidR="00A75A05">
      <w:t>Doo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A72F3"/>
    <w:multiLevelType w:val="hybridMultilevel"/>
    <w:tmpl w:val="CCC07D26"/>
    <w:lvl w:ilvl="0" w:tplc="5232DA6A">
      <w:numFmt w:val="bullet"/>
      <w:lvlText w:val="-"/>
      <w:lvlJc w:val="left"/>
      <w:pPr>
        <w:ind w:left="720" w:hanging="360"/>
      </w:pPr>
      <w:rPr>
        <w:rFonts w:ascii="Book Antiqua" w:eastAsiaTheme="minorHAnsi" w:hAnsi="Book Antiqu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841F55"/>
    <w:multiLevelType w:val="hybridMultilevel"/>
    <w:tmpl w:val="3606DB68"/>
    <w:lvl w:ilvl="0" w:tplc="8624ABE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965802">
    <w:abstractNumId w:val="0"/>
  </w:num>
  <w:num w:numId="2" w16cid:durableId="1526164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A05"/>
    <w:rsid w:val="0000016C"/>
    <w:rsid w:val="000011A4"/>
    <w:rsid w:val="00001D17"/>
    <w:rsid w:val="000028B9"/>
    <w:rsid w:val="000042ED"/>
    <w:rsid w:val="000051E4"/>
    <w:rsid w:val="00005B70"/>
    <w:rsid w:val="000063D3"/>
    <w:rsid w:val="00007EF0"/>
    <w:rsid w:val="0001095B"/>
    <w:rsid w:val="000114EB"/>
    <w:rsid w:val="00012C7F"/>
    <w:rsid w:val="000148F1"/>
    <w:rsid w:val="00014D7A"/>
    <w:rsid w:val="0002034B"/>
    <w:rsid w:val="0002034C"/>
    <w:rsid w:val="00020621"/>
    <w:rsid w:val="00022E05"/>
    <w:rsid w:val="000248B4"/>
    <w:rsid w:val="0002537C"/>
    <w:rsid w:val="00026012"/>
    <w:rsid w:val="000304BA"/>
    <w:rsid w:val="00030739"/>
    <w:rsid w:val="00032E84"/>
    <w:rsid w:val="0003480C"/>
    <w:rsid w:val="00034E44"/>
    <w:rsid w:val="000357C5"/>
    <w:rsid w:val="000359D1"/>
    <w:rsid w:val="000362D6"/>
    <w:rsid w:val="000400C8"/>
    <w:rsid w:val="000415B7"/>
    <w:rsid w:val="00042143"/>
    <w:rsid w:val="000432BC"/>
    <w:rsid w:val="000434BB"/>
    <w:rsid w:val="000443CB"/>
    <w:rsid w:val="00044907"/>
    <w:rsid w:val="0005003E"/>
    <w:rsid w:val="000530E2"/>
    <w:rsid w:val="000536D8"/>
    <w:rsid w:val="000538D4"/>
    <w:rsid w:val="0005583B"/>
    <w:rsid w:val="00057947"/>
    <w:rsid w:val="000618BC"/>
    <w:rsid w:val="00063130"/>
    <w:rsid w:val="00063E74"/>
    <w:rsid w:val="0006580A"/>
    <w:rsid w:val="00066E10"/>
    <w:rsid w:val="0007066F"/>
    <w:rsid w:val="00071F6E"/>
    <w:rsid w:val="00075273"/>
    <w:rsid w:val="00075619"/>
    <w:rsid w:val="00075F75"/>
    <w:rsid w:val="000772A8"/>
    <w:rsid w:val="00077E00"/>
    <w:rsid w:val="00084BFF"/>
    <w:rsid w:val="00085352"/>
    <w:rsid w:val="00086AFE"/>
    <w:rsid w:val="00087CA0"/>
    <w:rsid w:val="00090D60"/>
    <w:rsid w:val="00091121"/>
    <w:rsid w:val="00091777"/>
    <w:rsid w:val="000967C8"/>
    <w:rsid w:val="00096A90"/>
    <w:rsid w:val="00096CB6"/>
    <w:rsid w:val="000973C7"/>
    <w:rsid w:val="000A3BC6"/>
    <w:rsid w:val="000A4A2E"/>
    <w:rsid w:val="000B0774"/>
    <w:rsid w:val="000B2122"/>
    <w:rsid w:val="000B381D"/>
    <w:rsid w:val="000B3A1F"/>
    <w:rsid w:val="000B40EF"/>
    <w:rsid w:val="000B5662"/>
    <w:rsid w:val="000C179F"/>
    <w:rsid w:val="000C2CA5"/>
    <w:rsid w:val="000C4068"/>
    <w:rsid w:val="000C7B40"/>
    <w:rsid w:val="000C7B48"/>
    <w:rsid w:val="000D157F"/>
    <w:rsid w:val="000D169D"/>
    <w:rsid w:val="000D2745"/>
    <w:rsid w:val="000D35EF"/>
    <w:rsid w:val="000D5334"/>
    <w:rsid w:val="000D62CF"/>
    <w:rsid w:val="000E0697"/>
    <w:rsid w:val="000E377C"/>
    <w:rsid w:val="000F0EBB"/>
    <w:rsid w:val="000F5583"/>
    <w:rsid w:val="000F6C81"/>
    <w:rsid w:val="000F7C71"/>
    <w:rsid w:val="000F7E7A"/>
    <w:rsid w:val="0010025B"/>
    <w:rsid w:val="00103E0F"/>
    <w:rsid w:val="00104314"/>
    <w:rsid w:val="00105BE4"/>
    <w:rsid w:val="0010661D"/>
    <w:rsid w:val="00106AF1"/>
    <w:rsid w:val="00106EA0"/>
    <w:rsid w:val="001102C2"/>
    <w:rsid w:val="00111CA6"/>
    <w:rsid w:val="00113086"/>
    <w:rsid w:val="001155A7"/>
    <w:rsid w:val="00117C88"/>
    <w:rsid w:val="00122670"/>
    <w:rsid w:val="00122760"/>
    <w:rsid w:val="00122A4E"/>
    <w:rsid w:val="00122DB8"/>
    <w:rsid w:val="001231CF"/>
    <w:rsid w:val="00123DB5"/>
    <w:rsid w:val="00124A13"/>
    <w:rsid w:val="001261B4"/>
    <w:rsid w:val="00126982"/>
    <w:rsid w:val="00130F59"/>
    <w:rsid w:val="00131534"/>
    <w:rsid w:val="00131742"/>
    <w:rsid w:val="00131E55"/>
    <w:rsid w:val="001327BF"/>
    <w:rsid w:val="00132F52"/>
    <w:rsid w:val="0013396A"/>
    <w:rsid w:val="001362A8"/>
    <w:rsid w:val="00136A2E"/>
    <w:rsid w:val="00141B4B"/>
    <w:rsid w:val="00142EED"/>
    <w:rsid w:val="001436B9"/>
    <w:rsid w:val="0014510B"/>
    <w:rsid w:val="0014519E"/>
    <w:rsid w:val="0014694B"/>
    <w:rsid w:val="001515F2"/>
    <w:rsid w:val="001518E0"/>
    <w:rsid w:val="00152BCC"/>
    <w:rsid w:val="00152CD2"/>
    <w:rsid w:val="00155A0C"/>
    <w:rsid w:val="001568BD"/>
    <w:rsid w:val="00157054"/>
    <w:rsid w:val="00157EB8"/>
    <w:rsid w:val="0016082C"/>
    <w:rsid w:val="001623FC"/>
    <w:rsid w:val="00172D12"/>
    <w:rsid w:val="00173313"/>
    <w:rsid w:val="00173F52"/>
    <w:rsid w:val="00180A8E"/>
    <w:rsid w:val="00184492"/>
    <w:rsid w:val="00184990"/>
    <w:rsid w:val="00185334"/>
    <w:rsid w:val="00185CF6"/>
    <w:rsid w:val="00187632"/>
    <w:rsid w:val="00187ABA"/>
    <w:rsid w:val="00187DD2"/>
    <w:rsid w:val="001904A3"/>
    <w:rsid w:val="00190743"/>
    <w:rsid w:val="00190F7A"/>
    <w:rsid w:val="00192489"/>
    <w:rsid w:val="001945DC"/>
    <w:rsid w:val="001949AE"/>
    <w:rsid w:val="00194F8A"/>
    <w:rsid w:val="001959EE"/>
    <w:rsid w:val="00195A2F"/>
    <w:rsid w:val="00195DDD"/>
    <w:rsid w:val="001970FD"/>
    <w:rsid w:val="001A0759"/>
    <w:rsid w:val="001A2F1C"/>
    <w:rsid w:val="001A3322"/>
    <w:rsid w:val="001A61C3"/>
    <w:rsid w:val="001B0DBE"/>
    <w:rsid w:val="001B2590"/>
    <w:rsid w:val="001C0318"/>
    <w:rsid w:val="001C03A5"/>
    <w:rsid w:val="001C38BD"/>
    <w:rsid w:val="001C4E2F"/>
    <w:rsid w:val="001C5F90"/>
    <w:rsid w:val="001C750D"/>
    <w:rsid w:val="001D0751"/>
    <w:rsid w:val="001D0D4D"/>
    <w:rsid w:val="001D0ECA"/>
    <w:rsid w:val="001D0F59"/>
    <w:rsid w:val="001D14BB"/>
    <w:rsid w:val="001D390E"/>
    <w:rsid w:val="001D3BAA"/>
    <w:rsid w:val="001D4BA5"/>
    <w:rsid w:val="001D50AD"/>
    <w:rsid w:val="001D52B5"/>
    <w:rsid w:val="001D55FB"/>
    <w:rsid w:val="001D57D1"/>
    <w:rsid w:val="001E09E4"/>
    <w:rsid w:val="001E1922"/>
    <w:rsid w:val="001E31DC"/>
    <w:rsid w:val="001E31E1"/>
    <w:rsid w:val="001E43B4"/>
    <w:rsid w:val="001E597F"/>
    <w:rsid w:val="001E5F36"/>
    <w:rsid w:val="001E6A54"/>
    <w:rsid w:val="001F08D1"/>
    <w:rsid w:val="001F1488"/>
    <w:rsid w:val="001F1856"/>
    <w:rsid w:val="001F326C"/>
    <w:rsid w:val="00200015"/>
    <w:rsid w:val="0020116C"/>
    <w:rsid w:val="00211CE6"/>
    <w:rsid w:val="002132C2"/>
    <w:rsid w:val="002141C4"/>
    <w:rsid w:val="00214B04"/>
    <w:rsid w:val="002163D1"/>
    <w:rsid w:val="00217ABA"/>
    <w:rsid w:val="00223284"/>
    <w:rsid w:val="00223BCD"/>
    <w:rsid w:val="00224362"/>
    <w:rsid w:val="00225202"/>
    <w:rsid w:val="00225BB8"/>
    <w:rsid w:val="002328A7"/>
    <w:rsid w:val="00233A9F"/>
    <w:rsid w:val="00233F51"/>
    <w:rsid w:val="002345CE"/>
    <w:rsid w:val="002366C9"/>
    <w:rsid w:val="00236C29"/>
    <w:rsid w:val="0024141F"/>
    <w:rsid w:val="002423E4"/>
    <w:rsid w:val="0024248C"/>
    <w:rsid w:val="00242D78"/>
    <w:rsid w:val="00244168"/>
    <w:rsid w:val="00246DF8"/>
    <w:rsid w:val="00247290"/>
    <w:rsid w:val="00250812"/>
    <w:rsid w:val="00252C0C"/>
    <w:rsid w:val="00255183"/>
    <w:rsid w:val="002601D3"/>
    <w:rsid w:val="0026442D"/>
    <w:rsid w:val="00264672"/>
    <w:rsid w:val="00264804"/>
    <w:rsid w:val="002651C2"/>
    <w:rsid w:val="0027236A"/>
    <w:rsid w:val="0027253B"/>
    <w:rsid w:val="0027534E"/>
    <w:rsid w:val="00280881"/>
    <w:rsid w:val="00281D5D"/>
    <w:rsid w:val="00281FE3"/>
    <w:rsid w:val="00284D2E"/>
    <w:rsid w:val="00287F2F"/>
    <w:rsid w:val="002921C2"/>
    <w:rsid w:val="002943BB"/>
    <w:rsid w:val="00294506"/>
    <w:rsid w:val="00294608"/>
    <w:rsid w:val="0029652E"/>
    <w:rsid w:val="00297E63"/>
    <w:rsid w:val="002A2690"/>
    <w:rsid w:val="002A35AB"/>
    <w:rsid w:val="002A3C00"/>
    <w:rsid w:val="002A4159"/>
    <w:rsid w:val="002A426D"/>
    <w:rsid w:val="002A55D6"/>
    <w:rsid w:val="002B0C7C"/>
    <w:rsid w:val="002B524F"/>
    <w:rsid w:val="002B58FD"/>
    <w:rsid w:val="002B6BA5"/>
    <w:rsid w:val="002B7E35"/>
    <w:rsid w:val="002C0AD5"/>
    <w:rsid w:val="002C7678"/>
    <w:rsid w:val="002D2C4A"/>
    <w:rsid w:val="002D2F8A"/>
    <w:rsid w:val="002D2F9D"/>
    <w:rsid w:val="002D2FF2"/>
    <w:rsid w:val="002D5D4A"/>
    <w:rsid w:val="002D6F53"/>
    <w:rsid w:val="002E05E1"/>
    <w:rsid w:val="002E0A2F"/>
    <w:rsid w:val="002E0BD7"/>
    <w:rsid w:val="002E2359"/>
    <w:rsid w:val="002E36AF"/>
    <w:rsid w:val="002E3959"/>
    <w:rsid w:val="002E489F"/>
    <w:rsid w:val="002E57F8"/>
    <w:rsid w:val="002E6EDC"/>
    <w:rsid w:val="002F21E8"/>
    <w:rsid w:val="002F2A3C"/>
    <w:rsid w:val="002F75FC"/>
    <w:rsid w:val="002F77EA"/>
    <w:rsid w:val="002F7B06"/>
    <w:rsid w:val="002F7E32"/>
    <w:rsid w:val="0030206B"/>
    <w:rsid w:val="0030248D"/>
    <w:rsid w:val="00305DE3"/>
    <w:rsid w:val="00306485"/>
    <w:rsid w:val="00307132"/>
    <w:rsid w:val="0030768D"/>
    <w:rsid w:val="00312942"/>
    <w:rsid w:val="003138A7"/>
    <w:rsid w:val="00315304"/>
    <w:rsid w:val="0031577F"/>
    <w:rsid w:val="0032095E"/>
    <w:rsid w:val="00323FA3"/>
    <w:rsid w:val="00325129"/>
    <w:rsid w:val="0032578D"/>
    <w:rsid w:val="00330577"/>
    <w:rsid w:val="0033085C"/>
    <w:rsid w:val="00331F45"/>
    <w:rsid w:val="00332E9C"/>
    <w:rsid w:val="00332EF1"/>
    <w:rsid w:val="00334CF2"/>
    <w:rsid w:val="00335F8E"/>
    <w:rsid w:val="00337343"/>
    <w:rsid w:val="003434AA"/>
    <w:rsid w:val="0035094A"/>
    <w:rsid w:val="00350DC3"/>
    <w:rsid w:val="00352038"/>
    <w:rsid w:val="00355D16"/>
    <w:rsid w:val="0036072C"/>
    <w:rsid w:val="00361F15"/>
    <w:rsid w:val="00362E82"/>
    <w:rsid w:val="003657C5"/>
    <w:rsid w:val="00367E5E"/>
    <w:rsid w:val="00371055"/>
    <w:rsid w:val="003711BE"/>
    <w:rsid w:val="003749C8"/>
    <w:rsid w:val="003770A1"/>
    <w:rsid w:val="00377C2B"/>
    <w:rsid w:val="00380A00"/>
    <w:rsid w:val="00382B8C"/>
    <w:rsid w:val="0038382A"/>
    <w:rsid w:val="00383984"/>
    <w:rsid w:val="003847A7"/>
    <w:rsid w:val="00384AEF"/>
    <w:rsid w:val="00384D4C"/>
    <w:rsid w:val="003865F3"/>
    <w:rsid w:val="00387E8E"/>
    <w:rsid w:val="0039206C"/>
    <w:rsid w:val="00394823"/>
    <w:rsid w:val="0039669E"/>
    <w:rsid w:val="003A16C8"/>
    <w:rsid w:val="003A1D57"/>
    <w:rsid w:val="003A309C"/>
    <w:rsid w:val="003A34E9"/>
    <w:rsid w:val="003A6668"/>
    <w:rsid w:val="003A7DA5"/>
    <w:rsid w:val="003B163D"/>
    <w:rsid w:val="003B16F9"/>
    <w:rsid w:val="003B26B4"/>
    <w:rsid w:val="003B44C6"/>
    <w:rsid w:val="003B5ECD"/>
    <w:rsid w:val="003B6C6C"/>
    <w:rsid w:val="003B7072"/>
    <w:rsid w:val="003B738B"/>
    <w:rsid w:val="003B75A3"/>
    <w:rsid w:val="003B7F5F"/>
    <w:rsid w:val="003C08A6"/>
    <w:rsid w:val="003C12DF"/>
    <w:rsid w:val="003D12D4"/>
    <w:rsid w:val="003D1C78"/>
    <w:rsid w:val="003D2592"/>
    <w:rsid w:val="003D2962"/>
    <w:rsid w:val="003D3A9B"/>
    <w:rsid w:val="003D3D3A"/>
    <w:rsid w:val="003D7157"/>
    <w:rsid w:val="003E0143"/>
    <w:rsid w:val="003E45F5"/>
    <w:rsid w:val="003E4AC7"/>
    <w:rsid w:val="003E6204"/>
    <w:rsid w:val="003E6420"/>
    <w:rsid w:val="003E6805"/>
    <w:rsid w:val="003E6AB7"/>
    <w:rsid w:val="003F26D9"/>
    <w:rsid w:val="003F5D1A"/>
    <w:rsid w:val="004028E7"/>
    <w:rsid w:val="00403643"/>
    <w:rsid w:val="00405345"/>
    <w:rsid w:val="00405A8F"/>
    <w:rsid w:val="00406161"/>
    <w:rsid w:val="0040638F"/>
    <w:rsid w:val="004067A3"/>
    <w:rsid w:val="00407131"/>
    <w:rsid w:val="004123A5"/>
    <w:rsid w:val="004151C7"/>
    <w:rsid w:val="00420D83"/>
    <w:rsid w:val="004266E4"/>
    <w:rsid w:val="004305D8"/>
    <w:rsid w:val="00431B58"/>
    <w:rsid w:val="004324FB"/>
    <w:rsid w:val="004337B0"/>
    <w:rsid w:val="00435F45"/>
    <w:rsid w:val="00436CE1"/>
    <w:rsid w:val="004372C3"/>
    <w:rsid w:val="00437B92"/>
    <w:rsid w:val="00440BA8"/>
    <w:rsid w:val="004415BE"/>
    <w:rsid w:val="00441C6C"/>
    <w:rsid w:val="00442C6C"/>
    <w:rsid w:val="00447194"/>
    <w:rsid w:val="0045001B"/>
    <w:rsid w:val="00452998"/>
    <w:rsid w:val="00453C1E"/>
    <w:rsid w:val="00454D96"/>
    <w:rsid w:val="004556FE"/>
    <w:rsid w:val="00455AF7"/>
    <w:rsid w:val="00455E1F"/>
    <w:rsid w:val="00456DBB"/>
    <w:rsid w:val="004637A9"/>
    <w:rsid w:val="00470767"/>
    <w:rsid w:val="0047276A"/>
    <w:rsid w:val="004739DC"/>
    <w:rsid w:val="00475B3C"/>
    <w:rsid w:val="004769F8"/>
    <w:rsid w:val="00480DF0"/>
    <w:rsid w:val="004810E7"/>
    <w:rsid w:val="00481DE4"/>
    <w:rsid w:val="004823BD"/>
    <w:rsid w:val="00483008"/>
    <w:rsid w:val="00483EFA"/>
    <w:rsid w:val="00484126"/>
    <w:rsid w:val="0048459F"/>
    <w:rsid w:val="00487291"/>
    <w:rsid w:val="0048793D"/>
    <w:rsid w:val="00490432"/>
    <w:rsid w:val="004963E1"/>
    <w:rsid w:val="004979F4"/>
    <w:rsid w:val="00497F15"/>
    <w:rsid w:val="004A20AE"/>
    <w:rsid w:val="004A609B"/>
    <w:rsid w:val="004A63F2"/>
    <w:rsid w:val="004A6F43"/>
    <w:rsid w:val="004B22AD"/>
    <w:rsid w:val="004B3E96"/>
    <w:rsid w:val="004B44F8"/>
    <w:rsid w:val="004B53E3"/>
    <w:rsid w:val="004B7E62"/>
    <w:rsid w:val="004C0752"/>
    <w:rsid w:val="004C1D19"/>
    <w:rsid w:val="004C38D8"/>
    <w:rsid w:val="004C707A"/>
    <w:rsid w:val="004C7185"/>
    <w:rsid w:val="004D29B2"/>
    <w:rsid w:val="004D6D43"/>
    <w:rsid w:val="004D7C5B"/>
    <w:rsid w:val="004E3560"/>
    <w:rsid w:val="004E5538"/>
    <w:rsid w:val="004E5678"/>
    <w:rsid w:val="004E5835"/>
    <w:rsid w:val="004E72B4"/>
    <w:rsid w:val="004F1D4E"/>
    <w:rsid w:val="004F1DD0"/>
    <w:rsid w:val="004F4A9D"/>
    <w:rsid w:val="004F53C6"/>
    <w:rsid w:val="004F6502"/>
    <w:rsid w:val="004F7329"/>
    <w:rsid w:val="00502EA6"/>
    <w:rsid w:val="00503CDC"/>
    <w:rsid w:val="00505389"/>
    <w:rsid w:val="005053C5"/>
    <w:rsid w:val="00510125"/>
    <w:rsid w:val="00512C16"/>
    <w:rsid w:val="005163D1"/>
    <w:rsid w:val="00516B74"/>
    <w:rsid w:val="00517604"/>
    <w:rsid w:val="00517E15"/>
    <w:rsid w:val="00520BDA"/>
    <w:rsid w:val="00521767"/>
    <w:rsid w:val="00521C70"/>
    <w:rsid w:val="0052259C"/>
    <w:rsid w:val="00523010"/>
    <w:rsid w:val="00525BCE"/>
    <w:rsid w:val="005261DE"/>
    <w:rsid w:val="00527952"/>
    <w:rsid w:val="0053197E"/>
    <w:rsid w:val="00533909"/>
    <w:rsid w:val="0053450A"/>
    <w:rsid w:val="005362C1"/>
    <w:rsid w:val="00536A54"/>
    <w:rsid w:val="005377A5"/>
    <w:rsid w:val="005378FF"/>
    <w:rsid w:val="005403E3"/>
    <w:rsid w:val="00540DD4"/>
    <w:rsid w:val="005440B8"/>
    <w:rsid w:val="005448FC"/>
    <w:rsid w:val="00545688"/>
    <w:rsid w:val="0054760B"/>
    <w:rsid w:val="005508C8"/>
    <w:rsid w:val="005526B1"/>
    <w:rsid w:val="0055283F"/>
    <w:rsid w:val="005531BB"/>
    <w:rsid w:val="00554710"/>
    <w:rsid w:val="00554969"/>
    <w:rsid w:val="005566D2"/>
    <w:rsid w:val="0056077F"/>
    <w:rsid w:val="00561DF0"/>
    <w:rsid w:val="00563AF1"/>
    <w:rsid w:val="00564E4A"/>
    <w:rsid w:val="005653CD"/>
    <w:rsid w:val="00565703"/>
    <w:rsid w:val="005659CC"/>
    <w:rsid w:val="00565CD0"/>
    <w:rsid w:val="00566495"/>
    <w:rsid w:val="00570566"/>
    <w:rsid w:val="00570E9B"/>
    <w:rsid w:val="00571F93"/>
    <w:rsid w:val="00572D97"/>
    <w:rsid w:val="00576084"/>
    <w:rsid w:val="005803A8"/>
    <w:rsid w:val="005809CC"/>
    <w:rsid w:val="00582156"/>
    <w:rsid w:val="005831FB"/>
    <w:rsid w:val="0058560C"/>
    <w:rsid w:val="00586251"/>
    <w:rsid w:val="00586537"/>
    <w:rsid w:val="00586731"/>
    <w:rsid w:val="005921F9"/>
    <w:rsid w:val="005935CD"/>
    <w:rsid w:val="00595506"/>
    <w:rsid w:val="0059593A"/>
    <w:rsid w:val="00596757"/>
    <w:rsid w:val="0059741F"/>
    <w:rsid w:val="005A148F"/>
    <w:rsid w:val="005A1A18"/>
    <w:rsid w:val="005A35C9"/>
    <w:rsid w:val="005A3755"/>
    <w:rsid w:val="005A4A7D"/>
    <w:rsid w:val="005A4F81"/>
    <w:rsid w:val="005A6566"/>
    <w:rsid w:val="005B0425"/>
    <w:rsid w:val="005B16F8"/>
    <w:rsid w:val="005B2432"/>
    <w:rsid w:val="005B379B"/>
    <w:rsid w:val="005B59B9"/>
    <w:rsid w:val="005B5D0C"/>
    <w:rsid w:val="005B65E3"/>
    <w:rsid w:val="005C0840"/>
    <w:rsid w:val="005C0BFB"/>
    <w:rsid w:val="005C0C5F"/>
    <w:rsid w:val="005C1305"/>
    <w:rsid w:val="005C21B4"/>
    <w:rsid w:val="005D005B"/>
    <w:rsid w:val="005D37A1"/>
    <w:rsid w:val="005D38FA"/>
    <w:rsid w:val="005D403D"/>
    <w:rsid w:val="005D553A"/>
    <w:rsid w:val="005D69F2"/>
    <w:rsid w:val="005D6A31"/>
    <w:rsid w:val="005D7AE2"/>
    <w:rsid w:val="005D7F98"/>
    <w:rsid w:val="005E5819"/>
    <w:rsid w:val="005E613C"/>
    <w:rsid w:val="005F12D7"/>
    <w:rsid w:val="005F2F3D"/>
    <w:rsid w:val="005F355D"/>
    <w:rsid w:val="005F4087"/>
    <w:rsid w:val="005F45CD"/>
    <w:rsid w:val="00600A2E"/>
    <w:rsid w:val="00600A81"/>
    <w:rsid w:val="00600B2D"/>
    <w:rsid w:val="00604C33"/>
    <w:rsid w:val="00604E72"/>
    <w:rsid w:val="0061084B"/>
    <w:rsid w:val="00611888"/>
    <w:rsid w:val="006119D4"/>
    <w:rsid w:val="00616E2F"/>
    <w:rsid w:val="006173E7"/>
    <w:rsid w:val="006230AA"/>
    <w:rsid w:val="006241C2"/>
    <w:rsid w:val="00624913"/>
    <w:rsid w:val="00624EA0"/>
    <w:rsid w:val="006254AC"/>
    <w:rsid w:val="00627223"/>
    <w:rsid w:val="00627942"/>
    <w:rsid w:val="00627FA3"/>
    <w:rsid w:val="00632AA2"/>
    <w:rsid w:val="00632C9A"/>
    <w:rsid w:val="00633222"/>
    <w:rsid w:val="00633F68"/>
    <w:rsid w:val="006340A3"/>
    <w:rsid w:val="00634428"/>
    <w:rsid w:val="00637650"/>
    <w:rsid w:val="00637D04"/>
    <w:rsid w:val="00640616"/>
    <w:rsid w:val="006406E2"/>
    <w:rsid w:val="00641776"/>
    <w:rsid w:val="00641E7A"/>
    <w:rsid w:val="0064588B"/>
    <w:rsid w:val="00646405"/>
    <w:rsid w:val="006472B9"/>
    <w:rsid w:val="00647669"/>
    <w:rsid w:val="006506E1"/>
    <w:rsid w:val="006519A6"/>
    <w:rsid w:val="0065607B"/>
    <w:rsid w:val="0066019C"/>
    <w:rsid w:val="00661463"/>
    <w:rsid w:val="00661FCD"/>
    <w:rsid w:val="00662203"/>
    <w:rsid w:val="006626E0"/>
    <w:rsid w:val="00662EA2"/>
    <w:rsid w:val="006630FE"/>
    <w:rsid w:val="00663971"/>
    <w:rsid w:val="00670777"/>
    <w:rsid w:val="00671190"/>
    <w:rsid w:val="0067216D"/>
    <w:rsid w:val="0067318B"/>
    <w:rsid w:val="006805C8"/>
    <w:rsid w:val="00680809"/>
    <w:rsid w:val="0068259E"/>
    <w:rsid w:val="00683206"/>
    <w:rsid w:val="00684E02"/>
    <w:rsid w:val="0068608F"/>
    <w:rsid w:val="00686606"/>
    <w:rsid w:val="00690499"/>
    <w:rsid w:val="0069158E"/>
    <w:rsid w:val="00692015"/>
    <w:rsid w:val="0069387A"/>
    <w:rsid w:val="00693C32"/>
    <w:rsid w:val="006949A5"/>
    <w:rsid w:val="0069522B"/>
    <w:rsid w:val="00697B8A"/>
    <w:rsid w:val="006A15EA"/>
    <w:rsid w:val="006A287F"/>
    <w:rsid w:val="006A2F36"/>
    <w:rsid w:val="006A3981"/>
    <w:rsid w:val="006A4EA4"/>
    <w:rsid w:val="006A5F1F"/>
    <w:rsid w:val="006A7A6C"/>
    <w:rsid w:val="006B0E36"/>
    <w:rsid w:val="006B2EE9"/>
    <w:rsid w:val="006B3E8C"/>
    <w:rsid w:val="006B6A15"/>
    <w:rsid w:val="006C008C"/>
    <w:rsid w:val="006C1BB1"/>
    <w:rsid w:val="006C2120"/>
    <w:rsid w:val="006C3E7B"/>
    <w:rsid w:val="006C60E6"/>
    <w:rsid w:val="006D0B42"/>
    <w:rsid w:val="006D1885"/>
    <w:rsid w:val="006D282B"/>
    <w:rsid w:val="006D2DC4"/>
    <w:rsid w:val="006D308C"/>
    <w:rsid w:val="006D3EA1"/>
    <w:rsid w:val="006D4528"/>
    <w:rsid w:val="006D4EA2"/>
    <w:rsid w:val="006D68D7"/>
    <w:rsid w:val="006D6CCD"/>
    <w:rsid w:val="006E0708"/>
    <w:rsid w:val="006E18E4"/>
    <w:rsid w:val="006E1976"/>
    <w:rsid w:val="006E23E0"/>
    <w:rsid w:val="006E2663"/>
    <w:rsid w:val="006E5B8F"/>
    <w:rsid w:val="006E77D9"/>
    <w:rsid w:val="006E7C08"/>
    <w:rsid w:val="006F04C9"/>
    <w:rsid w:val="006F1219"/>
    <w:rsid w:val="006F264F"/>
    <w:rsid w:val="006F371F"/>
    <w:rsid w:val="006F3D8D"/>
    <w:rsid w:val="006F3DA6"/>
    <w:rsid w:val="006F5A0E"/>
    <w:rsid w:val="006F790F"/>
    <w:rsid w:val="006F7C53"/>
    <w:rsid w:val="0070066E"/>
    <w:rsid w:val="007017B3"/>
    <w:rsid w:val="00702034"/>
    <w:rsid w:val="00702FC7"/>
    <w:rsid w:val="007033FA"/>
    <w:rsid w:val="007034ED"/>
    <w:rsid w:val="00703FAC"/>
    <w:rsid w:val="007069F2"/>
    <w:rsid w:val="007076CB"/>
    <w:rsid w:val="00711628"/>
    <w:rsid w:val="0071288F"/>
    <w:rsid w:val="007135A8"/>
    <w:rsid w:val="00723CF0"/>
    <w:rsid w:val="007244B4"/>
    <w:rsid w:val="00726708"/>
    <w:rsid w:val="00726C54"/>
    <w:rsid w:val="00727A37"/>
    <w:rsid w:val="00727DEB"/>
    <w:rsid w:val="00730E1A"/>
    <w:rsid w:val="00731C57"/>
    <w:rsid w:val="00732B48"/>
    <w:rsid w:val="007353C4"/>
    <w:rsid w:val="00735937"/>
    <w:rsid w:val="00736169"/>
    <w:rsid w:val="00740116"/>
    <w:rsid w:val="0074193F"/>
    <w:rsid w:val="00744063"/>
    <w:rsid w:val="00746FFC"/>
    <w:rsid w:val="00747E24"/>
    <w:rsid w:val="00747F98"/>
    <w:rsid w:val="007500BF"/>
    <w:rsid w:val="0075226B"/>
    <w:rsid w:val="00757D6D"/>
    <w:rsid w:val="00761010"/>
    <w:rsid w:val="007633DA"/>
    <w:rsid w:val="00763B86"/>
    <w:rsid w:val="00764D1A"/>
    <w:rsid w:val="00766476"/>
    <w:rsid w:val="00770041"/>
    <w:rsid w:val="00772556"/>
    <w:rsid w:val="00772B7E"/>
    <w:rsid w:val="00773E08"/>
    <w:rsid w:val="00774D00"/>
    <w:rsid w:val="00775DB3"/>
    <w:rsid w:val="00782DB6"/>
    <w:rsid w:val="00783E69"/>
    <w:rsid w:val="00785BCB"/>
    <w:rsid w:val="0079201F"/>
    <w:rsid w:val="007926C4"/>
    <w:rsid w:val="00792AF4"/>
    <w:rsid w:val="00797BFC"/>
    <w:rsid w:val="007A0353"/>
    <w:rsid w:val="007A158B"/>
    <w:rsid w:val="007A1A77"/>
    <w:rsid w:val="007A1B5D"/>
    <w:rsid w:val="007A3916"/>
    <w:rsid w:val="007A567B"/>
    <w:rsid w:val="007A5970"/>
    <w:rsid w:val="007A59F4"/>
    <w:rsid w:val="007A5CEA"/>
    <w:rsid w:val="007A7CB7"/>
    <w:rsid w:val="007B20C6"/>
    <w:rsid w:val="007B3AF9"/>
    <w:rsid w:val="007B6874"/>
    <w:rsid w:val="007B6CF3"/>
    <w:rsid w:val="007C0E7B"/>
    <w:rsid w:val="007C265A"/>
    <w:rsid w:val="007C37DF"/>
    <w:rsid w:val="007C3B82"/>
    <w:rsid w:val="007D25B1"/>
    <w:rsid w:val="007D5A67"/>
    <w:rsid w:val="007E05B4"/>
    <w:rsid w:val="007E2160"/>
    <w:rsid w:val="007E60EA"/>
    <w:rsid w:val="007E62E5"/>
    <w:rsid w:val="007E7003"/>
    <w:rsid w:val="007E7285"/>
    <w:rsid w:val="007E73E2"/>
    <w:rsid w:val="007F0894"/>
    <w:rsid w:val="007F3706"/>
    <w:rsid w:val="007F4220"/>
    <w:rsid w:val="007F4DD7"/>
    <w:rsid w:val="007F78EE"/>
    <w:rsid w:val="00800B37"/>
    <w:rsid w:val="008020FB"/>
    <w:rsid w:val="00802C8D"/>
    <w:rsid w:val="00802DEA"/>
    <w:rsid w:val="008039DC"/>
    <w:rsid w:val="00803A02"/>
    <w:rsid w:val="00804214"/>
    <w:rsid w:val="008078E9"/>
    <w:rsid w:val="008106E7"/>
    <w:rsid w:val="00810E0F"/>
    <w:rsid w:val="00811BE9"/>
    <w:rsid w:val="00812FC4"/>
    <w:rsid w:val="008139E7"/>
    <w:rsid w:val="008141A9"/>
    <w:rsid w:val="00814FCB"/>
    <w:rsid w:val="00815204"/>
    <w:rsid w:val="00815509"/>
    <w:rsid w:val="00817967"/>
    <w:rsid w:val="008211B6"/>
    <w:rsid w:val="008227CE"/>
    <w:rsid w:val="00823568"/>
    <w:rsid w:val="00824822"/>
    <w:rsid w:val="00831450"/>
    <w:rsid w:val="0083210F"/>
    <w:rsid w:val="0083482C"/>
    <w:rsid w:val="008377A4"/>
    <w:rsid w:val="008379F6"/>
    <w:rsid w:val="00837D37"/>
    <w:rsid w:val="00840C31"/>
    <w:rsid w:val="00841369"/>
    <w:rsid w:val="00841FF9"/>
    <w:rsid w:val="00842A89"/>
    <w:rsid w:val="00844472"/>
    <w:rsid w:val="00844862"/>
    <w:rsid w:val="008467D3"/>
    <w:rsid w:val="00850004"/>
    <w:rsid w:val="00851412"/>
    <w:rsid w:val="008514F3"/>
    <w:rsid w:val="00853000"/>
    <w:rsid w:val="00853F7C"/>
    <w:rsid w:val="008544DC"/>
    <w:rsid w:val="00854B94"/>
    <w:rsid w:val="008570C3"/>
    <w:rsid w:val="00857A5C"/>
    <w:rsid w:val="00863A3B"/>
    <w:rsid w:val="00864969"/>
    <w:rsid w:val="00865256"/>
    <w:rsid w:val="00865697"/>
    <w:rsid w:val="00866276"/>
    <w:rsid w:val="00874A84"/>
    <w:rsid w:val="00875C17"/>
    <w:rsid w:val="008776E0"/>
    <w:rsid w:val="00880340"/>
    <w:rsid w:val="00881A49"/>
    <w:rsid w:val="00881EC3"/>
    <w:rsid w:val="0088280F"/>
    <w:rsid w:val="00885E94"/>
    <w:rsid w:val="00886478"/>
    <w:rsid w:val="008922C5"/>
    <w:rsid w:val="00892A78"/>
    <w:rsid w:val="008952E6"/>
    <w:rsid w:val="0089663B"/>
    <w:rsid w:val="008A540A"/>
    <w:rsid w:val="008A6515"/>
    <w:rsid w:val="008A712C"/>
    <w:rsid w:val="008A72C1"/>
    <w:rsid w:val="008A7C6A"/>
    <w:rsid w:val="008B3C7E"/>
    <w:rsid w:val="008B42A1"/>
    <w:rsid w:val="008B4C97"/>
    <w:rsid w:val="008B575D"/>
    <w:rsid w:val="008B5F9F"/>
    <w:rsid w:val="008B73A7"/>
    <w:rsid w:val="008C3C3E"/>
    <w:rsid w:val="008C6BEB"/>
    <w:rsid w:val="008D1941"/>
    <w:rsid w:val="008D3F2E"/>
    <w:rsid w:val="008D53A4"/>
    <w:rsid w:val="008D5510"/>
    <w:rsid w:val="008D5A23"/>
    <w:rsid w:val="008E0F52"/>
    <w:rsid w:val="008E1D92"/>
    <w:rsid w:val="008E3104"/>
    <w:rsid w:val="008E5369"/>
    <w:rsid w:val="008E655C"/>
    <w:rsid w:val="008E716D"/>
    <w:rsid w:val="008F0198"/>
    <w:rsid w:val="008F3F8B"/>
    <w:rsid w:val="008F5518"/>
    <w:rsid w:val="008F7F4C"/>
    <w:rsid w:val="00900A64"/>
    <w:rsid w:val="00900D9B"/>
    <w:rsid w:val="00901D4A"/>
    <w:rsid w:val="0090340E"/>
    <w:rsid w:val="00910B74"/>
    <w:rsid w:val="0091376E"/>
    <w:rsid w:val="009150BE"/>
    <w:rsid w:val="00921B92"/>
    <w:rsid w:val="00922686"/>
    <w:rsid w:val="009228F1"/>
    <w:rsid w:val="00922E03"/>
    <w:rsid w:val="0092655B"/>
    <w:rsid w:val="00926BE0"/>
    <w:rsid w:val="00926E02"/>
    <w:rsid w:val="009330C1"/>
    <w:rsid w:val="0093406E"/>
    <w:rsid w:val="0093424F"/>
    <w:rsid w:val="00940BA0"/>
    <w:rsid w:val="00945098"/>
    <w:rsid w:val="0094668C"/>
    <w:rsid w:val="00946752"/>
    <w:rsid w:val="00947481"/>
    <w:rsid w:val="00950F25"/>
    <w:rsid w:val="00951453"/>
    <w:rsid w:val="0095293A"/>
    <w:rsid w:val="00952D56"/>
    <w:rsid w:val="00952F7D"/>
    <w:rsid w:val="009540CB"/>
    <w:rsid w:val="00954FB7"/>
    <w:rsid w:val="00957C3A"/>
    <w:rsid w:val="009615CE"/>
    <w:rsid w:val="00963ECE"/>
    <w:rsid w:val="00964B6F"/>
    <w:rsid w:val="00971F8C"/>
    <w:rsid w:val="00973186"/>
    <w:rsid w:val="009732E0"/>
    <w:rsid w:val="00973342"/>
    <w:rsid w:val="00975609"/>
    <w:rsid w:val="00975631"/>
    <w:rsid w:val="009757FB"/>
    <w:rsid w:val="00977AA4"/>
    <w:rsid w:val="00977CDD"/>
    <w:rsid w:val="009813BA"/>
    <w:rsid w:val="0098185C"/>
    <w:rsid w:val="00983D76"/>
    <w:rsid w:val="00985717"/>
    <w:rsid w:val="00987893"/>
    <w:rsid w:val="00990994"/>
    <w:rsid w:val="00995539"/>
    <w:rsid w:val="009973ED"/>
    <w:rsid w:val="009977EC"/>
    <w:rsid w:val="00997C83"/>
    <w:rsid w:val="009A12E3"/>
    <w:rsid w:val="009A380C"/>
    <w:rsid w:val="009A4743"/>
    <w:rsid w:val="009A7F26"/>
    <w:rsid w:val="009B0114"/>
    <w:rsid w:val="009B2968"/>
    <w:rsid w:val="009B3EFA"/>
    <w:rsid w:val="009B453D"/>
    <w:rsid w:val="009B53E6"/>
    <w:rsid w:val="009B72D4"/>
    <w:rsid w:val="009C125D"/>
    <w:rsid w:val="009C2B75"/>
    <w:rsid w:val="009C3708"/>
    <w:rsid w:val="009C3A19"/>
    <w:rsid w:val="009C49F9"/>
    <w:rsid w:val="009C7B10"/>
    <w:rsid w:val="009D2249"/>
    <w:rsid w:val="009D4353"/>
    <w:rsid w:val="009D4923"/>
    <w:rsid w:val="009D4E33"/>
    <w:rsid w:val="009D53CD"/>
    <w:rsid w:val="009D6972"/>
    <w:rsid w:val="009D78D4"/>
    <w:rsid w:val="009F05F1"/>
    <w:rsid w:val="009F180F"/>
    <w:rsid w:val="009F2E2C"/>
    <w:rsid w:val="009F6BBC"/>
    <w:rsid w:val="009F6C1A"/>
    <w:rsid w:val="009F6E88"/>
    <w:rsid w:val="00A014D5"/>
    <w:rsid w:val="00A024B1"/>
    <w:rsid w:val="00A0310D"/>
    <w:rsid w:val="00A052AD"/>
    <w:rsid w:val="00A06967"/>
    <w:rsid w:val="00A07DCE"/>
    <w:rsid w:val="00A11636"/>
    <w:rsid w:val="00A123DD"/>
    <w:rsid w:val="00A136BB"/>
    <w:rsid w:val="00A14322"/>
    <w:rsid w:val="00A14F05"/>
    <w:rsid w:val="00A15D03"/>
    <w:rsid w:val="00A16690"/>
    <w:rsid w:val="00A1775E"/>
    <w:rsid w:val="00A24152"/>
    <w:rsid w:val="00A25E81"/>
    <w:rsid w:val="00A30730"/>
    <w:rsid w:val="00A3156F"/>
    <w:rsid w:val="00A35C56"/>
    <w:rsid w:val="00A368FB"/>
    <w:rsid w:val="00A3787C"/>
    <w:rsid w:val="00A43461"/>
    <w:rsid w:val="00A449FC"/>
    <w:rsid w:val="00A455E2"/>
    <w:rsid w:val="00A51ED8"/>
    <w:rsid w:val="00A537AD"/>
    <w:rsid w:val="00A555F1"/>
    <w:rsid w:val="00A60166"/>
    <w:rsid w:val="00A602AF"/>
    <w:rsid w:val="00A605B4"/>
    <w:rsid w:val="00A605E4"/>
    <w:rsid w:val="00A6145A"/>
    <w:rsid w:val="00A615C5"/>
    <w:rsid w:val="00A6234E"/>
    <w:rsid w:val="00A64F96"/>
    <w:rsid w:val="00A64FBB"/>
    <w:rsid w:val="00A65D0B"/>
    <w:rsid w:val="00A67165"/>
    <w:rsid w:val="00A7003C"/>
    <w:rsid w:val="00A714D6"/>
    <w:rsid w:val="00A72D0E"/>
    <w:rsid w:val="00A74C0F"/>
    <w:rsid w:val="00A75A05"/>
    <w:rsid w:val="00A774B6"/>
    <w:rsid w:val="00A8522A"/>
    <w:rsid w:val="00A85E14"/>
    <w:rsid w:val="00A8641B"/>
    <w:rsid w:val="00A86AD4"/>
    <w:rsid w:val="00A86BDC"/>
    <w:rsid w:val="00A87F2D"/>
    <w:rsid w:val="00A913CF"/>
    <w:rsid w:val="00A9304D"/>
    <w:rsid w:val="00A949C3"/>
    <w:rsid w:val="00A95568"/>
    <w:rsid w:val="00AA0199"/>
    <w:rsid w:val="00AA1726"/>
    <w:rsid w:val="00AA44EF"/>
    <w:rsid w:val="00AA6058"/>
    <w:rsid w:val="00AB0FA7"/>
    <w:rsid w:val="00AB1BB0"/>
    <w:rsid w:val="00AB5280"/>
    <w:rsid w:val="00AB6252"/>
    <w:rsid w:val="00AC056E"/>
    <w:rsid w:val="00AC0F00"/>
    <w:rsid w:val="00AC1096"/>
    <w:rsid w:val="00AC31D0"/>
    <w:rsid w:val="00AC40FC"/>
    <w:rsid w:val="00AC6C9C"/>
    <w:rsid w:val="00AD1926"/>
    <w:rsid w:val="00AD1E9E"/>
    <w:rsid w:val="00AD5464"/>
    <w:rsid w:val="00AE0167"/>
    <w:rsid w:val="00AE1DAE"/>
    <w:rsid w:val="00AE2317"/>
    <w:rsid w:val="00AE3187"/>
    <w:rsid w:val="00AE3617"/>
    <w:rsid w:val="00AE6833"/>
    <w:rsid w:val="00AE695B"/>
    <w:rsid w:val="00AF1406"/>
    <w:rsid w:val="00AF6298"/>
    <w:rsid w:val="00AF71F7"/>
    <w:rsid w:val="00AF7231"/>
    <w:rsid w:val="00B00CA9"/>
    <w:rsid w:val="00B02A60"/>
    <w:rsid w:val="00B03B16"/>
    <w:rsid w:val="00B03DF1"/>
    <w:rsid w:val="00B04618"/>
    <w:rsid w:val="00B06703"/>
    <w:rsid w:val="00B11135"/>
    <w:rsid w:val="00B11C5D"/>
    <w:rsid w:val="00B12EF4"/>
    <w:rsid w:val="00B138EE"/>
    <w:rsid w:val="00B149BF"/>
    <w:rsid w:val="00B16D64"/>
    <w:rsid w:val="00B1700F"/>
    <w:rsid w:val="00B17A0E"/>
    <w:rsid w:val="00B202AA"/>
    <w:rsid w:val="00B21150"/>
    <w:rsid w:val="00B214C6"/>
    <w:rsid w:val="00B21B9D"/>
    <w:rsid w:val="00B22B21"/>
    <w:rsid w:val="00B236FA"/>
    <w:rsid w:val="00B24C57"/>
    <w:rsid w:val="00B3006A"/>
    <w:rsid w:val="00B34E50"/>
    <w:rsid w:val="00B419E4"/>
    <w:rsid w:val="00B43C8C"/>
    <w:rsid w:val="00B45098"/>
    <w:rsid w:val="00B4781A"/>
    <w:rsid w:val="00B4792C"/>
    <w:rsid w:val="00B51E4F"/>
    <w:rsid w:val="00B52683"/>
    <w:rsid w:val="00B54D8E"/>
    <w:rsid w:val="00B559FD"/>
    <w:rsid w:val="00B56A41"/>
    <w:rsid w:val="00B6242E"/>
    <w:rsid w:val="00B6409E"/>
    <w:rsid w:val="00B6506F"/>
    <w:rsid w:val="00B70B93"/>
    <w:rsid w:val="00B7177C"/>
    <w:rsid w:val="00B72AF1"/>
    <w:rsid w:val="00B73440"/>
    <w:rsid w:val="00B74DA0"/>
    <w:rsid w:val="00B8281D"/>
    <w:rsid w:val="00B828D0"/>
    <w:rsid w:val="00B842A2"/>
    <w:rsid w:val="00B85590"/>
    <w:rsid w:val="00B85A44"/>
    <w:rsid w:val="00B85A45"/>
    <w:rsid w:val="00B919ED"/>
    <w:rsid w:val="00B91AE2"/>
    <w:rsid w:val="00B91EE0"/>
    <w:rsid w:val="00B92F3A"/>
    <w:rsid w:val="00B95821"/>
    <w:rsid w:val="00B95B68"/>
    <w:rsid w:val="00B95C4E"/>
    <w:rsid w:val="00B95E46"/>
    <w:rsid w:val="00B971D7"/>
    <w:rsid w:val="00BA1665"/>
    <w:rsid w:val="00BA1F0E"/>
    <w:rsid w:val="00BA488F"/>
    <w:rsid w:val="00BA4BD6"/>
    <w:rsid w:val="00BA6799"/>
    <w:rsid w:val="00BB34A8"/>
    <w:rsid w:val="00BB3735"/>
    <w:rsid w:val="00BB577A"/>
    <w:rsid w:val="00BB78FD"/>
    <w:rsid w:val="00BB7AA2"/>
    <w:rsid w:val="00BB7E44"/>
    <w:rsid w:val="00BC06F7"/>
    <w:rsid w:val="00BC267C"/>
    <w:rsid w:val="00BC2B68"/>
    <w:rsid w:val="00BC3A61"/>
    <w:rsid w:val="00BC453E"/>
    <w:rsid w:val="00BD1F77"/>
    <w:rsid w:val="00BD3342"/>
    <w:rsid w:val="00BD354E"/>
    <w:rsid w:val="00BD382B"/>
    <w:rsid w:val="00BD3FBE"/>
    <w:rsid w:val="00BD5B14"/>
    <w:rsid w:val="00BD6AD4"/>
    <w:rsid w:val="00BE2CA5"/>
    <w:rsid w:val="00BE2D94"/>
    <w:rsid w:val="00BE4376"/>
    <w:rsid w:val="00BE533C"/>
    <w:rsid w:val="00BE57C5"/>
    <w:rsid w:val="00BF086D"/>
    <w:rsid w:val="00BF2D8C"/>
    <w:rsid w:val="00BF33A0"/>
    <w:rsid w:val="00BF35FC"/>
    <w:rsid w:val="00BF540C"/>
    <w:rsid w:val="00BF6725"/>
    <w:rsid w:val="00BF6B11"/>
    <w:rsid w:val="00BF7BB8"/>
    <w:rsid w:val="00C0030E"/>
    <w:rsid w:val="00C020BF"/>
    <w:rsid w:val="00C0296D"/>
    <w:rsid w:val="00C0320D"/>
    <w:rsid w:val="00C03B20"/>
    <w:rsid w:val="00C04626"/>
    <w:rsid w:val="00C04B10"/>
    <w:rsid w:val="00C04D52"/>
    <w:rsid w:val="00C055AB"/>
    <w:rsid w:val="00C071F0"/>
    <w:rsid w:val="00C07A6D"/>
    <w:rsid w:val="00C118C1"/>
    <w:rsid w:val="00C12BB2"/>
    <w:rsid w:val="00C13501"/>
    <w:rsid w:val="00C13853"/>
    <w:rsid w:val="00C14D37"/>
    <w:rsid w:val="00C14DB6"/>
    <w:rsid w:val="00C14F3B"/>
    <w:rsid w:val="00C15CAD"/>
    <w:rsid w:val="00C17376"/>
    <w:rsid w:val="00C20D8D"/>
    <w:rsid w:val="00C21123"/>
    <w:rsid w:val="00C22705"/>
    <w:rsid w:val="00C231F4"/>
    <w:rsid w:val="00C24B62"/>
    <w:rsid w:val="00C25BA7"/>
    <w:rsid w:val="00C27B69"/>
    <w:rsid w:val="00C3007A"/>
    <w:rsid w:val="00C31E90"/>
    <w:rsid w:val="00C33438"/>
    <w:rsid w:val="00C33D80"/>
    <w:rsid w:val="00C34B75"/>
    <w:rsid w:val="00C35F8A"/>
    <w:rsid w:val="00C3760A"/>
    <w:rsid w:val="00C37C82"/>
    <w:rsid w:val="00C4219F"/>
    <w:rsid w:val="00C442BA"/>
    <w:rsid w:val="00C44C6E"/>
    <w:rsid w:val="00C52308"/>
    <w:rsid w:val="00C54EA6"/>
    <w:rsid w:val="00C578BD"/>
    <w:rsid w:val="00C62943"/>
    <w:rsid w:val="00C6522C"/>
    <w:rsid w:val="00C67929"/>
    <w:rsid w:val="00C707F1"/>
    <w:rsid w:val="00C709BF"/>
    <w:rsid w:val="00C70BD7"/>
    <w:rsid w:val="00C77447"/>
    <w:rsid w:val="00C8479D"/>
    <w:rsid w:val="00C84895"/>
    <w:rsid w:val="00C8645B"/>
    <w:rsid w:val="00C90052"/>
    <w:rsid w:val="00C91576"/>
    <w:rsid w:val="00C9351E"/>
    <w:rsid w:val="00C95220"/>
    <w:rsid w:val="00C96649"/>
    <w:rsid w:val="00C97660"/>
    <w:rsid w:val="00CA0A3E"/>
    <w:rsid w:val="00CA0F3E"/>
    <w:rsid w:val="00CA1E49"/>
    <w:rsid w:val="00CA2D58"/>
    <w:rsid w:val="00CA3CE7"/>
    <w:rsid w:val="00CA5CDC"/>
    <w:rsid w:val="00CA66E8"/>
    <w:rsid w:val="00CA6C7A"/>
    <w:rsid w:val="00CA714D"/>
    <w:rsid w:val="00CB0110"/>
    <w:rsid w:val="00CB0ACA"/>
    <w:rsid w:val="00CB363A"/>
    <w:rsid w:val="00CB4A71"/>
    <w:rsid w:val="00CC222F"/>
    <w:rsid w:val="00CC226D"/>
    <w:rsid w:val="00CC28DE"/>
    <w:rsid w:val="00CC43BB"/>
    <w:rsid w:val="00CC43E1"/>
    <w:rsid w:val="00CC6E44"/>
    <w:rsid w:val="00CD21CB"/>
    <w:rsid w:val="00CD345D"/>
    <w:rsid w:val="00CD401F"/>
    <w:rsid w:val="00CD4D2C"/>
    <w:rsid w:val="00CD6694"/>
    <w:rsid w:val="00CD7B3A"/>
    <w:rsid w:val="00CE195F"/>
    <w:rsid w:val="00CE1A01"/>
    <w:rsid w:val="00CE30D7"/>
    <w:rsid w:val="00CE39CA"/>
    <w:rsid w:val="00CE407A"/>
    <w:rsid w:val="00CE50A0"/>
    <w:rsid w:val="00CE5D48"/>
    <w:rsid w:val="00CE669E"/>
    <w:rsid w:val="00CE6D81"/>
    <w:rsid w:val="00CE7ED4"/>
    <w:rsid w:val="00CE7F24"/>
    <w:rsid w:val="00CF039D"/>
    <w:rsid w:val="00CF0CED"/>
    <w:rsid w:val="00CF1951"/>
    <w:rsid w:val="00CF20EE"/>
    <w:rsid w:val="00CF4F40"/>
    <w:rsid w:val="00CF54E7"/>
    <w:rsid w:val="00CF693A"/>
    <w:rsid w:val="00D001EB"/>
    <w:rsid w:val="00D03A34"/>
    <w:rsid w:val="00D03C64"/>
    <w:rsid w:val="00D05EC7"/>
    <w:rsid w:val="00D06024"/>
    <w:rsid w:val="00D07758"/>
    <w:rsid w:val="00D1082D"/>
    <w:rsid w:val="00D1252D"/>
    <w:rsid w:val="00D13320"/>
    <w:rsid w:val="00D156B5"/>
    <w:rsid w:val="00D158B7"/>
    <w:rsid w:val="00D165B8"/>
    <w:rsid w:val="00D16B4F"/>
    <w:rsid w:val="00D201D2"/>
    <w:rsid w:val="00D20E44"/>
    <w:rsid w:val="00D22584"/>
    <w:rsid w:val="00D24946"/>
    <w:rsid w:val="00D27B96"/>
    <w:rsid w:val="00D33EBA"/>
    <w:rsid w:val="00D34604"/>
    <w:rsid w:val="00D3579D"/>
    <w:rsid w:val="00D4028F"/>
    <w:rsid w:val="00D42175"/>
    <w:rsid w:val="00D42A6A"/>
    <w:rsid w:val="00D43DFF"/>
    <w:rsid w:val="00D44202"/>
    <w:rsid w:val="00D44406"/>
    <w:rsid w:val="00D46A4F"/>
    <w:rsid w:val="00D473CD"/>
    <w:rsid w:val="00D478B8"/>
    <w:rsid w:val="00D47C26"/>
    <w:rsid w:val="00D51A76"/>
    <w:rsid w:val="00D53510"/>
    <w:rsid w:val="00D541DD"/>
    <w:rsid w:val="00D54F2F"/>
    <w:rsid w:val="00D55936"/>
    <w:rsid w:val="00D56601"/>
    <w:rsid w:val="00D56713"/>
    <w:rsid w:val="00D57424"/>
    <w:rsid w:val="00D62AAB"/>
    <w:rsid w:val="00D62BBA"/>
    <w:rsid w:val="00D70069"/>
    <w:rsid w:val="00D71F9B"/>
    <w:rsid w:val="00D723A8"/>
    <w:rsid w:val="00D736AF"/>
    <w:rsid w:val="00D73AE4"/>
    <w:rsid w:val="00D7797E"/>
    <w:rsid w:val="00D8207A"/>
    <w:rsid w:val="00D82C06"/>
    <w:rsid w:val="00D8339B"/>
    <w:rsid w:val="00D85135"/>
    <w:rsid w:val="00D85FFE"/>
    <w:rsid w:val="00D91798"/>
    <w:rsid w:val="00D9369E"/>
    <w:rsid w:val="00D93B0F"/>
    <w:rsid w:val="00D93FBC"/>
    <w:rsid w:val="00D97C09"/>
    <w:rsid w:val="00DA03EB"/>
    <w:rsid w:val="00DA0B59"/>
    <w:rsid w:val="00DA4D1C"/>
    <w:rsid w:val="00DA4F7D"/>
    <w:rsid w:val="00DA63C8"/>
    <w:rsid w:val="00DA7D09"/>
    <w:rsid w:val="00DB156B"/>
    <w:rsid w:val="00DB2DCB"/>
    <w:rsid w:val="00DB3E32"/>
    <w:rsid w:val="00DC22E7"/>
    <w:rsid w:val="00DC238E"/>
    <w:rsid w:val="00DC42C5"/>
    <w:rsid w:val="00DC54EE"/>
    <w:rsid w:val="00DC6810"/>
    <w:rsid w:val="00DD1946"/>
    <w:rsid w:val="00DD4122"/>
    <w:rsid w:val="00DD4282"/>
    <w:rsid w:val="00DD513B"/>
    <w:rsid w:val="00DD595F"/>
    <w:rsid w:val="00DD6FC1"/>
    <w:rsid w:val="00DD7158"/>
    <w:rsid w:val="00DD765D"/>
    <w:rsid w:val="00DE0C09"/>
    <w:rsid w:val="00DE2C07"/>
    <w:rsid w:val="00DE410C"/>
    <w:rsid w:val="00DE51F1"/>
    <w:rsid w:val="00DE670A"/>
    <w:rsid w:val="00DE69AC"/>
    <w:rsid w:val="00DE732B"/>
    <w:rsid w:val="00DF1354"/>
    <w:rsid w:val="00DF264A"/>
    <w:rsid w:val="00DF32A4"/>
    <w:rsid w:val="00DF5F22"/>
    <w:rsid w:val="00E018EA"/>
    <w:rsid w:val="00E0596D"/>
    <w:rsid w:val="00E05E5A"/>
    <w:rsid w:val="00E11147"/>
    <w:rsid w:val="00E11B67"/>
    <w:rsid w:val="00E124E0"/>
    <w:rsid w:val="00E127A0"/>
    <w:rsid w:val="00E15BDB"/>
    <w:rsid w:val="00E1731F"/>
    <w:rsid w:val="00E17FFD"/>
    <w:rsid w:val="00E24213"/>
    <w:rsid w:val="00E305AF"/>
    <w:rsid w:val="00E3088E"/>
    <w:rsid w:val="00E318B8"/>
    <w:rsid w:val="00E34596"/>
    <w:rsid w:val="00E35517"/>
    <w:rsid w:val="00E35B47"/>
    <w:rsid w:val="00E3617E"/>
    <w:rsid w:val="00E41719"/>
    <w:rsid w:val="00E41EBD"/>
    <w:rsid w:val="00E443B2"/>
    <w:rsid w:val="00E4492A"/>
    <w:rsid w:val="00E44B70"/>
    <w:rsid w:val="00E5016E"/>
    <w:rsid w:val="00E534AF"/>
    <w:rsid w:val="00E557A5"/>
    <w:rsid w:val="00E56E51"/>
    <w:rsid w:val="00E618E3"/>
    <w:rsid w:val="00E629E6"/>
    <w:rsid w:val="00E62B48"/>
    <w:rsid w:val="00E62E2C"/>
    <w:rsid w:val="00E634A9"/>
    <w:rsid w:val="00E63943"/>
    <w:rsid w:val="00E64A2B"/>
    <w:rsid w:val="00E667B8"/>
    <w:rsid w:val="00E71A52"/>
    <w:rsid w:val="00E7378C"/>
    <w:rsid w:val="00E73BFE"/>
    <w:rsid w:val="00E762A8"/>
    <w:rsid w:val="00E76FD2"/>
    <w:rsid w:val="00E80468"/>
    <w:rsid w:val="00E805D7"/>
    <w:rsid w:val="00E81080"/>
    <w:rsid w:val="00E8161B"/>
    <w:rsid w:val="00E8307D"/>
    <w:rsid w:val="00E832AC"/>
    <w:rsid w:val="00E83A2B"/>
    <w:rsid w:val="00E859D0"/>
    <w:rsid w:val="00E85F38"/>
    <w:rsid w:val="00E866C2"/>
    <w:rsid w:val="00E871FA"/>
    <w:rsid w:val="00E910BB"/>
    <w:rsid w:val="00E93744"/>
    <w:rsid w:val="00E941AD"/>
    <w:rsid w:val="00E94572"/>
    <w:rsid w:val="00E96C4E"/>
    <w:rsid w:val="00E972DC"/>
    <w:rsid w:val="00EA0A7E"/>
    <w:rsid w:val="00EA4A50"/>
    <w:rsid w:val="00EA57A7"/>
    <w:rsid w:val="00EA5CEA"/>
    <w:rsid w:val="00EB0CC8"/>
    <w:rsid w:val="00EB49B5"/>
    <w:rsid w:val="00EB543E"/>
    <w:rsid w:val="00EB66D4"/>
    <w:rsid w:val="00EB6890"/>
    <w:rsid w:val="00EB6F68"/>
    <w:rsid w:val="00EC1920"/>
    <w:rsid w:val="00EC22C4"/>
    <w:rsid w:val="00EC32F3"/>
    <w:rsid w:val="00EC3961"/>
    <w:rsid w:val="00EC3D33"/>
    <w:rsid w:val="00EC3F85"/>
    <w:rsid w:val="00EC4123"/>
    <w:rsid w:val="00EC4650"/>
    <w:rsid w:val="00EC4842"/>
    <w:rsid w:val="00EC4F52"/>
    <w:rsid w:val="00EC568A"/>
    <w:rsid w:val="00EC66B6"/>
    <w:rsid w:val="00EC676F"/>
    <w:rsid w:val="00EC77C8"/>
    <w:rsid w:val="00EC7B95"/>
    <w:rsid w:val="00ED03E2"/>
    <w:rsid w:val="00ED04AC"/>
    <w:rsid w:val="00ED07FB"/>
    <w:rsid w:val="00ED2961"/>
    <w:rsid w:val="00ED3414"/>
    <w:rsid w:val="00ED4F34"/>
    <w:rsid w:val="00ED6DB7"/>
    <w:rsid w:val="00EE0060"/>
    <w:rsid w:val="00EE02F6"/>
    <w:rsid w:val="00EE236C"/>
    <w:rsid w:val="00EE2A5D"/>
    <w:rsid w:val="00EE4079"/>
    <w:rsid w:val="00EE590F"/>
    <w:rsid w:val="00EF0D23"/>
    <w:rsid w:val="00EF344D"/>
    <w:rsid w:val="00EF5CC9"/>
    <w:rsid w:val="00EF699F"/>
    <w:rsid w:val="00F02A09"/>
    <w:rsid w:val="00F060B1"/>
    <w:rsid w:val="00F0707F"/>
    <w:rsid w:val="00F106E5"/>
    <w:rsid w:val="00F12CA2"/>
    <w:rsid w:val="00F13CC6"/>
    <w:rsid w:val="00F1401F"/>
    <w:rsid w:val="00F145B8"/>
    <w:rsid w:val="00F17C8E"/>
    <w:rsid w:val="00F219CB"/>
    <w:rsid w:val="00F2465F"/>
    <w:rsid w:val="00F26C4B"/>
    <w:rsid w:val="00F304E8"/>
    <w:rsid w:val="00F307BE"/>
    <w:rsid w:val="00F30D11"/>
    <w:rsid w:val="00F32ED4"/>
    <w:rsid w:val="00F33971"/>
    <w:rsid w:val="00F35369"/>
    <w:rsid w:val="00F37B5B"/>
    <w:rsid w:val="00F37C55"/>
    <w:rsid w:val="00F4111D"/>
    <w:rsid w:val="00F42292"/>
    <w:rsid w:val="00F4393B"/>
    <w:rsid w:val="00F444A7"/>
    <w:rsid w:val="00F53C32"/>
    <w:rsid w:val="00F564C3"/>
    <w:rsid w:val="00F57467"/>
    <w:rsid w:val="00F57733"/>
    <w:rsid w:val="00F62131"/>
    <w:rsid w:val="00F63C67"/>
    <w:rsid w:val="00F645F2"/>
    <w:rsid w:val="00F66D60"/>
    <w:rsid w:val="00F70B03"/>
    <w:rsid w:val="00F72D58"/>
    <w:rsid w:val="00F74003"/>
    <w:rsid w:val="00F74807"/>
    <w:rsid w:val="00F7529F"/>
    <w:rsid w:val="00F76723"/>
    <w:rsid w:val="00F767AC"/>
    <w:rsid w:val="00F77264"/>
    <w:rsid w:val="00F77B9E"/>
    <w:rsid w:val="00F8000B"/>
    <w:rsid w:val="00F8079C"/>
    <w:rsid w:val="00F808B9"/>
    <w:rsid w:val="00F83CCB"/>
    <w:rsid w:val="00F851E8"/>
    <w:rsid w:val="00F91B19"/>
    <w:rsid w:val="00F95699"/>
    <w:rsid w:val="00F97215"/>
    <w:rsid w:val="00FA1C53"/>
    <w:rsid w:val="00FA1F6E"/>
    <w:rsid w:val="00FA4CFC"/>
    <w:rsid w:val="00FA6D9C"/>
    <w:rsid w:val="00FB0C14"/>
    <w:rsid w:val="00FB2B5B"/>
    <w:rsid w:val="00FB4A31"/>
    <w:rsid w:val="00FB595D"/>
    <w:rsid w:val="00FB5C81"/>
    <w:rsid w:val="00FB5D23"/>
    <w:rsid w:val="00FB75CF"/>
    <w:rsid w:val="00FC094B"/>
    <w:rsid w:val="00FC3AD9"/>
    <w:rsid w:val="00FC42D5"/>
    <w:rsid w:val="00FC581C"/>
    <w:rsid w:val="00FC6E0B"/>
    <w:rsid w:val="00FC7B13"/>
    <w:rsid w:val="00FD0722"/>
    <w:rsid w:val="00FD4475"/>
    <w:rsid w:val="00FD7225"/>
    <w:rsid w:val="00FD77AD"/>
    <w:rsid w:val="00FE0423"/>
    <w:rsid w:val="00FE2097"/>
    <w:rsid w:val="00FE2605"/>
    <w:rsid w:val="00FE46E1"/>
    <w:rsid w:val="00FE46FF"/>
    <w:rsid w:val="00FE4E9B"/>
    <w:rsid w:val="00FE534F"/>
    <w:rsid w:val="00FE54A2"/>
    <w:rsid w:val="00FE57DE"/>
    <w:rsid w:val="00FE6313"/>
    <w:rsid w:val="00FE6F86"/>
    <w:rsid w:val="00FF1105"/>
    <w:rsid w:val="00FF4E87"/>
    <w:rsid w:val="020394AA"/>
    <w:rsid w:val="05344500"/>
    <w:rsid w:val="053B356C"/>
    <w:rsid w:val="05529761"/>
    <w:rsid w:val="05D9F48E"/>
    <w:rsid w:val="08597CE2"/>
    <w:rsid w:val="0A071EAB"/>
    <w:rsid w:val="0A2A9B10"/>
    <w:rsid w:val="0AF12DB0"/>
    <w:rsid w:val="0B36249F"/>
    <w:rsid w:val="0BCE8ACD"/>
    <w:rsid w:val="0CE8BF7D"/>
    <w:rsid w:val="0D5B4B66"/>
    <w:rsid w:val="0F615583"/>
    <w:rsid w:val="10EF450C"/>
    <w:rsid w:val="1166C213"/>
    <w:rsid w:val="137011A1"/>
    <w:rsid w:val="14AFA4BC"/>
    <w:rsid w:val="160CD722"/>
    <w:rsid w:val="182D05BB"/>
    <w:rsid w:val="1989C5FE"/>
    <w:rsid w:val="19B0AAD9"/>
    <w:rsid w:val="1A8C418E"/>
    <w:rsid w:val="228FCB8F"/>
    <w:rsid w:val="252A030B"/>
    <w:rsid w:val="26509663"/>
    <w:rsid w:val="27D0AF4A"/>
    <w:rsid w:val="2AFEF10D"/>
    <w:rsid w:val="2B6BFCB0"/>
    <w:rsid w:val="2DC1A806"/>
    <w:rsid w:val="30881C53"/>
    <w:rsid w:val="312BB353"/>
    <w:rsid w:val="317EB06E"/>
    <w:rsid w:val="3183CE1E"/>
    <w:rsid w:val="318A2712"/>
    <w:rsid w:val="33D7B8CF"/>
    <w:rsid w:val="34F15607"/>
    <w:rsid w:val="3743477F"/>
    <w:rsid w:val="3BBB0577"/>
    <w:rsid w:val="3BC2B1EB"/>
    <w:rsid w:val="3CB84419"/>
    <w:rsid w:val="3FD0395A"/>
    <w:rsid w:val="4C7698B8"/>
    <w:rsid w:val="5426B37A"/>
    <w:rsid w:val="5729CED6"/>
    <w:rsid w:val="5A28CC51"/>
    <w:rsid w:val="5ADA5475"/>
    <w:rsid w:val="5CE128DB"/>
    <w:rsid w:val="6511B05E"/>
    <w:rsid w:val="69CE5704"/>
    <w:rsid w:val="6A6E7EC7"/>
    <w:rsid w:val="6BE96536"/>
    <w:rsid w:val="6F2A8715"/>
    <w:rsid w:val="7404512C"/>
    <w:rsid w:val="74503887"/>
    <w:rsid w:val="782DBBA8"/>
    <w:rsid w:val="7B3D4C7E"/>
    <w:rsid w:val="7D6DF738"/>
    <w:rsid w:val="7DDFE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41E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Titre1">
    <w:name w:val="heading 1"/>
    <w:basedOn w:val="Normal"/>
    <w:next w:val="Normal"/>
    <w:link w:val="Titre1Car"/>
    <w:qFormat/>
    <w:rsid w:val="009B72D4"/>
    <w:pPr>
      <w:outlineLvl w:val="0"/>
    </w:pPr>
    <w:rPr>
      <w:rFonts w:asciiTheme="majorHAnsi" w:hAnsiTheme="majorHAnsi"/>
      <w:b/>
      <w:sz w:val="80"/>
      <w:szCs w:val="80"/>
    </w:rPr>
  </w:style>
  <w:style w:type="paragraph" w:styleId="Titre2">
    <w:name w:val="heading 2"/>
    <w:basedOn w:val="Normal"/>
    <w:next w:val="Normal"/>
    <w:link w:val="Titre2Car"/>
    <w:uiPriority w:val="1"/>
    <w:qFormat/>
    <w:rsid w:val="009B72D4"/>
    <w:pPr>
      <w:outlineLvl w:val="1"/>
    </w:pPr>
    <w:rPr>
      <w:rFonts w:asciiTheme="majorHAnsi" w:hAnsiTheme="majorHAnsi"/>
      <w:sz w:val="36"/>
      <w:szCs w:val="36"/>
    </w:rPr>
  </w:style>
  <w:style w:type="paragraph" w:styleId="Titre3">
    <w:name w:val="heading 3"/>
    <w:basedOn w:val="Normal"/>
    <w:next w:val="Normal"/>
    <w:link w:val="Titre3Car"/>
    <w:uiPriority w:val="2"/>
    <w:qFormat/>
    <w:rsid w:val="009B72D4"/>
    <w:pPr>
      <w:jc w:val="center"/>
      <w:outlineLvl w:val="2"/>
    </w:pPr>
    <w:rPr>
      <w:rFonts w:asciiTheme="majorHAnsi" w:hAnsiTheme="majorHAnsi"/>
      <w:b/>
      <w:color w:val="000000" w:themeColor="text1"/>
      <w:sz w:val="44"/>
      <w:szCs w:val="36"/>
    </w:rPr>
  </w:style>
  <w:style w:type="paragraph" w:styleId="Titre4">
    <w:name w:val="heading 4"/>
    <w:basedOn w:val="Normal"/>
    <w:next w:val="Normal"/>
    <w:link w:val="Titre4Car"/>
    <w:uiPriority w:val="3"/>
    <w:qFormat/>
    <w:rsid w:val="00973342"/>
    <w:pPr>
      <w:ind w:left="567" w:right="567"/>
      <w:jc w:val="center"/>
      <w:outlineLvl w:val="3"/>
    </w:pPr>
    <w:rPr>
      <w:b/>
      <w:sz w:val="74"/>
    </w:rPr>
  </w:style>
  <w:style w:type="paragraph" w:styleId="Titre5">
    <w:name w:val="heading 5"/>
    <w:basedOn w:val="Texte"/>
    <w:next w:val="Normal"/>
    <w:link w:val="Titre5Car"/>
    <w:uiPriority w:val="4"/>
    <w:qFormat/>
    <w:rsid w:val="00E832AC"/>
    <w:pPr>
      <w:outlineLvl w:val="4"/>
    </w:pPr>
    <w:rPr>
      <w:b/>
      <w:color w:val="92278F"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credugraphisme">
    <w:name w:val="Ancre du graphisme"/>
    <w:basedOn w:val="Normal"/>
    <w:uiPriority w:val="8"/>
    <w:qFormat/>
    <w:rsid w:val="00A602AF"/>
    <w:rPr>
      <w:sz w:val="10"/>
    </w:rPr>
  </w:style>
  <w:style w:type="table" w:styleId="Grilledutableau">
    <w:name w:val="Table Grid"/>
    <w:basedOn w:val="Tableau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602AF"/>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B72D4"/>
    <w:rPr>
      <w:rFonts w:ascii="Times New Roman" w:hAnsi="Times New Roman" w:cs="Times New Roman"/>
      <w:sz w:val="18"/>
      <w:szCs w:val="18"/>
    </w:rPr>
  </w:style>
  <w:style w:type="character" w:customStyle="1" w:styleId="Titre1Car">
    <w:name w:val="Titre 1 Car"/>
    <w:basedOn w:val="Policepardfaut"/>
    <w:link w:val="Titre1"/>
    <w:rsid w:val="009B72D4"/>
    <w:rPr>
      <w:rFonts w:asciiTheme="majorHAnsi" w:hAnsiTheme="majorHAnsi"/>
      <w:b/>
      <w:sz w:val="80"/>
      <w:szCs w:val="80"/>
    </w:rPr>
  </w:style>
  <w:style w:type="character" w:customStyle="1" w:styleId="Titre2Car">
    <w:name w:val="Titre 2 Car"/>
    <w:basedOn w:val="Policepardfaut"/>
    <w:link w:val="Titre2"/>
    <w:uiPriority w:val="1"/>
    <w:rsid w:val="009B72D4"/>
    <w:rPr>
      <w:rFonts w:asciiTheme="majorHAnsi" w:hAnsiTheme="majorHAnsi"/>
      <w:sz w:val="36"/>
      <w:szCs w:val="36"/>
    </w:rPr>
  </w:style>
  <w:style w:type="paragraph" w:styleId="En-tte">
    <w:name w:val="header"/>
    <w:basedOn w:val="Normal"/>
    <w:link w:val="En-tteCar"/>
    <w:uiPriority w:val="99"/>
    <w:rsid w:val="00E832AC"/>
    <w:pPr>
      <w:tabs>
        <w:tab w:val="center" w:pos="4680"/>
        <w:tab w:val="right" w:pos="9360"/>
      </w:tabs>
      <w:jc w:val="right"/>
    </w:pPr>
    <w:rPr>
      <w:rFonts w:asciiTheme="majorHAnsi" w:hAnsiTheme="majorHAnsi"/>
      <w:sz w:val="20"/>
    </w:rPr>
  </w:style>
  <w:style w:type="character" w:customStyle="1" w:styleId="En-tteCar">
    <w:name w:val="En-tête Car"/>
    <w:basedOn w:val="Policepardfaut"/>
    <w:link w:val="En-tte"/>
    <w:uiPriority w:val="99"/>
    <w:rsid w:val="00E832AC"/>
    <w:rPr>
      <w:rFonts w:asciiTheme="majorHAnsi" w:hAnsiTheme="majorHAnsi"/>
      <w:sz w:val="20"/>
    </w:rPr>
  </w:style>
  <w:style w:type="paragraph" w:styleId="Pieddepage">
    <w:name w:val="footer"/>
    <w:basedOn w:val="Normal"/>
    <w:link w:val="PieddepageCar"/>
    <w:uiPriority w:val="99"/>
    <w:rsid w:val="00E832AC"/>
    <w:pPr>
      <w:tabs>
        <w:tab w:val="center" w:pos="4680"/>
        <w:tab w:val="right" w:pos="9360"/>
      </w:tabs>
      <w:ind w:right="360"/>
      <w:jc w:val="right"/>
    </w:pPr>
    <w:rPr>
      <w:rFonts w:asciiTheme="majorHAnsi" w:hAnsiTheme="majorHAnsi"/>
      <w:sz w:val="20"/>
    </w:rPr>
  </w:style>
  <w:style w:type="character" w:customStyle="1" w:styleId="PieddepageCar">
    <w:name w:val="Pied de page Car"/>
    <w:basedOn w:val="Policepardfaut"/>
    <w:link w:val="Pieddepage"/>
    <w:uiPriority w:val="99"/>
    <w:rsid w:val="00E832AC"/>
    <w:rPr>
      <w:rFonts w:asciiTheme="majorHAnsi" w:hAnsiTheme="majorHAnsi"/>
      <w:sz w:val="20"/>
    </w:rPr>
  </w:style>
  <w:style w:type="character" w:styleId="Numrodepage">
    <w:name w:val="page number"/>
    <w:basedOn w:val="Policepardfaut"/>
    <w:uiPriority w:val="99"/>
    <w:semiHidden/>
    <w:rsid w:val="009B2968"/>
  </w:style>
  <w:style w:type="character" w:customStyle="1" w:styleId="Titre3Car">
    <w:name w:val="Titre 3 Car"/>
    <w:basedOn w:val="Policepardfaut"/>
    <w:link w:val="Titre3"/>
    <w:uiPriority w:val="2"/>
    <w:rsid w:val="009B72D4"/>
    <w:rPr>
      <w:rFonts w:asciiTheme="majorHAnsi" w:hAnsiTheme="majorHAnsi"/>
      <w:b/>
      <w:color w:val="000000" w:themeColor="text1"/>
      <w:sz w:val="44"/>
      <w:szCs w:val="36"/>
    </w:rPr>
  </w:style>
  <w:style w:type="character" w:customStyle="1" w:styleId="Titre4Car">
    <w:name w:val="Titre 4 Car"/>
    <w:basedOn w:val="Policepardfaut"/>
    <w:link w:val="Titre4"/>
    <w:uiPriority w:val="3"/>
    <w:rsid w:val="00973342"/>
    <w:rPr>
      <w:b/>
      <w:sz w:val="74"/>
    </w:rPr>
  </w:style>
  <w:style w:type="paragraph" w:customStyle="1" w:styleId="Texte">
    <w:name w:val="Texte"/>
    <w:basedOn w:val="Normal"/>
    <w:uiPriority w:val="5"/>
    <w:qFormat/>
    <w:rsid w:val="00973342"/>
    <w:rPr>
      <w:sz w:val="26"/>
      <w:szCs w:val="28"/>
    </w:rPr>
  </w:style>
  <w:style w:type="paragraph" w:customStyle="1" w:styleId="Lgendedelimage">
    <w:name w:val="Légende de l’image"/>
    <w:basedOn w:val="Normal"/>
    <w:uiPriority w:val="6"/>
    <w:qFormat/>
    <w:rsid w:val="009B72D4"/>
    <w:pPr>
      <w:ind w:left="113"/>
    </w:pPr>
    <w:rPr>
      <w:i/>
      <w:color w:val="000000" w:themeColor="text1"/>
    </w:rPr>
  </w:style>
  <w:style w:type="character" w:customStyle="1" w:styleId="Titre5Car">
    <w:name w:val="Titre 5 Car"/>
    <w:basedOn w:val="Policepardfaut"/>
    <w:link w:val="Titre5"/>
    <w:uiPriority w:val="4"/>
    <w:rsid w:val="00E832AC"/>
    <w:rPr>
      <w:b/>
      <w:color w:val="92278F" w:themeColor="accent1"/>
      <w:sz w:val="28"/>
      <w:szCs w:val="28"/>
    </w:rPr>
  </w:style>
  <w:style w:type="character" w:styleId="Textedelespacerserv">
    <w:name w:val="Placeholder Text"/>
    <w:basedOn w:val="Policepardfaut"/>
    <w:uiPriority w:val="99"/>
    <w:semiHidden/>
    <w:rsid w:val="00A123DD"/>
    <w:rPr>
      <w:color w:val="808080"/>
    </w:rPr>
  </w:style>
  <w:style w:type="paragraph" w:styleId="Paragraphedeliste">
    <w:name w:val="List Paragraph"/>
    <w:basedOn w:val="Normal"/>
    <w:uiPriority w:val="34"/>
    <w:semiHidden/>
    <w:qFormat/>
    <w:rsid w:val="00B6506F"/>
    <w:pPr>
      <w:ind w:left="720"/>
      <w:contextualSpacing/>
    </w:pPr>
  </w:style>
  <w:style w:type="paragraph" w:styleId="TM1">
    <w:name w:val="toc 1"/>
    <w:basedOn w:val="Normal"/>
    <w:next w:val="Normal"/>
    <w:autoRedefine/>
    <w:uiPriority w:val="39"/>
    <w:rsid w:val="0061084B"/>
    <w:pPr>
      <w:spacing w:before="120"/>
    </w:pPr>
    <w:rPr>
      <w:b/>
      <w:bCs/>
      <w:i/>
      <w:iCs/>
    </w:rPr>
  </w:style>
  <w:style w:type="paragraph" w:styleId="TM2">
    <w:name w:val="toc 2"/>
    <w:basedOn w:val="Normal"/>
    <w:next w:val="Normal"/>
    <w:autoRedefine/>
    <w:uiPriority w:val="39"/>
    <w:rsid w:val="0061084B"/>
    <w:pPr>
      <w:spacing w:before="120"/>
      <w:ind w:left="240"/>
    </w:pPr>
    <w:rPr>
      <w:b/>
      <w:bCs/>
      <w:sz w:val="22"/>
      <w:szCs w:val="22"/>
    </w:rPr>
  </w:style>
  <w:style w:type="paragraph" w:styleId="TM3">
    <w:name w:val="toc 3"/>
    <w:basedOn w:val="Normal"/>
    <w:next w:val="Normal"/>
    <w:autoRedefine/>
    <w:uiPriority w:val="39"/>
    <w:semiHidden/>
    <w:rsid w:val="0061084B"/>
    <w:pPr>
      <w:ind w:left="480"/>
    </w:pPr>
    <w:rPr>
      <w:sz w:val="20"/>
      <w:szCs w:val="20"/>
    </w:rPr>
  </w:style>
  <w:style w:type="paragraph" w:styleId="TM4">
    <w:name w:val="toc 4"/>
    <w:basedOn w:val="Normal"/>
    <w:next w:val="Normal"/>
    <w:autoRedefine/>
    <w:uiPriority w:val="39"/>
    <w:semiHidden/>
    <w:rsid w:val="0061084B"/>
    <w:pPr>
      <w:ind w:left="720"/>
    </w:pPr>
    <w:rPr>
      <w:sz w:val="20"/>
      <w:szCs w:val="20"/>
    </w:rPr>
  </w:style>
  <w:style w:type="paragraph" w:styleId="TM5">
    <w:name w:val="toc 5"/>
    <w:basedOn w:val="Normal"/>
    <w:next w:val="Normal"/>
    <w:autoRedefine/>
    <w:uiPriority w:val="39"/>
    <w:semiHidden/>
    <w:rsid w:val="0061084B"/>
    <w:pPr>
      <w:ind w:left="960"/>
    </w:pPr>
    <w:rPr>
      <w:sz w:val="20"/>
      <w:szCs w:val="20"/>
    </w:rPr>
  </w:style>
  <w:style w:type="paragraph" w:styleId="TM6">
    <w:name w:val="toc 6"/>
    <w:basedOn w:val="Normal"/>
    <w:next w:val="Normal"/>
    <w:autoRedefine/>
    <w:uiPriority w:val="39"/>
    <w:semiHidden/>
    <w:rsid w:val="0061084B"/>
    <w:pPr>
      <w:ind w:left="1200"/>
    </w:pPr>
    <w:rPr>
      <w:sz w:val="20"/>
      <w:szCs w:val="20"/>
    </w:rPr>
  </w:style>
  <w:style w:type="paragraph" w:styleId="TM7">
    <w:name w:val="toc 7"/>
    <w:basedOn w:val="Normal"/>
    <w:next w:val="Normal"/>
    <w:autoRedefine/>
    <w:uiPriority w:val="39"/>
    <w:semiHidden/>
    <w:rsid w:val="0061084B"/>
    <w:pPr>
      <w:ind w:left="1440"/>
    </w:pPr>
    <w:rPr>
      <w:sz w:val="20"/>
      <w:szCs w:val="20"/>
    </w:rPr>
  </w:style>
  <w:style w:type="paragraph" w:styleId="TM8">
    <w:name w:val="toc 8"/>
    <w:basedOn w:val="Normal"/>
    <w:next w:val="Normal"/>
    <w:autoRedefine/>
    <w:uiPriority w:val="39"/>
    <w:semiHidden/>
    <w:rsid w:val="0061084B"/>
    <w:pPr>
      <w:ind w:left="1680"/>
    </w:pPr>
    <w:rPr>
      <w:sz w:val="20"/>
      <w:szCs w:val="20"/>
    </w:rPr>
  </w:style>
  <w:style w:type="paragraph" w:styleId="TM9">
    <w:name w:val="toc 9"/>
    <w:basedOn w:val="Normal"/>
    <w:next w:val="Normal"/>
    <w:autoRedefine/>
    <w:uiPriority w:val="39"/>
    <w:semiHidden/>
    <w:rsid w:val="0061084B"/>
    <w:pPr>
      <w:ind w:left="1920"/>
    </w:pPr>
    <w:rPr>
      <w:sz w:val="20"/>
      <w:szCs w:val="20"/>
    </w:rPr>
  </w:style>
  <w:style w:type="character" w:styleId="Lienhypertexte">
    <w:name w:val="Hyperlink"/>
    <w:basedOn w:val="Policepardfaut"/>
    <w:uiPriority w:val="99"/>
    <w:unhideWhenUsed/>
    <w:rsid w:val="0061084B"/>
    <w:rPr>
      <w:color w:val="0066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an\AppData\Roaming\Microsoft\Templates\Rapport%20moderne.dotx" TargetMode="External"/></Relationships>
</file>

<file path=word/theme/theme1.xml><?xml version="1.0" encoding="utf-8"?>
<a:theme xmlns:a="http://schemas.openxmlformats.org/drawingml/2006/main" name="MR">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igrationWizIdVersion xmlns="055e08f7-09ea-4ff4-9650-143d09164c5a" xsi:nil="true"/>
    <MigrationWizIdPermissionLevels xmlns="055e08f7-09ea-4ff4-9650-143d09164c5a" xsi:nil="true"/>
    <MigrationWizIdSecurityGroups xmlns="055e08f7-09ea-4ff4-9650-143d09164c5a" xsi:nil="true"/>
    <MigrationWizIdDocumentLibraryPermissions xmlns="055e08f7-09ea-4ff4-9650-143d09164c5a" xsi:nil="true"/>
    <MigrationWizId xmlns="055e08f7-09ea-4ff4-9650-143d09164c5a" xsi:nil="true"/>
    <MigrationWizIdPermissions xmlns="055e08f7-09ea-4ff4-9650-143d09164c5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DB71C52E5EF7846A072BD4EEC24A371" ma:contentTypeVersion="13" ma:contentTypeDescription="Create a new document." ma:contentTypeScope="" ma:versionID="2fdb4f5dfa19c7f935cea9dc29db1848">
  <xsd:schema xmlns:xsd="http://www.w3.org/2001/XMLSchema" xmlns:xs="http://www.w3.org/2001/XMLSchema" xmlns:p="http://schemas.microsoft.com/office/2006/metadata/properties" xmlns:ns3="055e08f7-09ea-4ff4-9650-143d09164c5a" xmlns:ns4="2ec18346-3981-4e5a-a40a-9722ce5fb91a" targetNamespace="http://schemas.microsoft.com/office/2006/metadata/properties" ma:root="true" ma:fieldsID="3367cfaaee5c589ecfdf49c44eb793cb" ns3:_="" ns4:_="">
    <xsd:import namespace="055e08f7-09ea-4ff4-9650-143d09164c5a"/>
    <xsd:import namespace="2ec18346-3981-4e5a-a40a-9722ce5fb91a"/>
    <xsd:element name="properties">
      <xsd:complexType>
        <xsd:sequence>
          <xsd:element name="documentManagement">
            <xsd:complexType>
              <xsd:all>
                <xsd:element ref="ns3:MigrationWizId" minOccurs="0"/>
                <xsd:element ref="ns3:MigrationWizIdPermissions" minOccurs="0"/>
                <xsd:element ref="ns3:MigrationWizIdVersion" minOccurs="0"/>
                <xsd:element ref="ns3:MigrationWizIdPermissionLevels" minOccurs="0"/>
                <xsd:element ref="ns3:MigrationWizIdDocumentLibraryPermissions" minOccurs="0"/>
                <xsd:element ref="ns3:MigrationWizIdSecurityGroups"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5e08f7-09ea-4ff4-9650-143d09164c5a"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Version" ma:index="10" nillable="true" ma:displayName="MigrationWizIdVersion" ma:internalName="MigrationWizIdVersion">
      <xsd:simpleType>
        <xsd:restriction base="dms:Text"/>
      </xsd:simpleType>
    </xsd:element>
    <xsd:element name="MigrationWizIdPermissionLevels" ma:index="11" nillable="true" ma:displayName="MigrationWizIdPermissionLevels" ma:internalName="MigrationWizIdPermissionLevels">
      <xsd:simpleType>
        <xsd:restriction base="dms:Text"/>
      </xsd:simpleType>
    </xsd:element>
    <xsd:element name="MigrationWizIdDocumentLibraryPermissions" ma:index="12" nillable="true" ma:displayName="MigrationWizIdDocumentLibraryPermissions" ma:internalName="MigrationWizIdDocumentLibraryPermissions">
      <xsd:simpleType>
        <xsd:restriction base="dms:Text"/>
      </xsd:simpleType>
    </xsd:element>
    <xsd:element name="MigrationWizIdSecurityGroups" ma:index="13" nillable="true" ma:displayName="MigrationWizIdSecurityGroups" ma:internalName="MigrationWizIdSecurityGroups">
      <xsd:simpleType>
        <xsd:restriction base="dms:Text"/>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c18346-3981-4e5a-a40a-9722ce5fb9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FE9F1A-D9DA-46DA-A7D2-480596EB3570}">
  <ds:schemaRefs>
    <ds:schemaRef ds:uri="http://schemas.openxmlformats.org/officeDocument/2006/bibliography"/>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E1E1983F-6286-415F-8BD0-D2570EFEFB27}">
  <ds:schemaRefs>
    <ds:schemaRef ds:uri="http://www.w3.org/XML/1998/namespace"/>
    <ds:schemaRef ds:uri="http://purl.org/dc/dcmitype/"/>
    <ds:schemaRef ds:uri="http://schemas.microsoft.com/office/2006/metadata/properties"/>
    <ds:schemaRef ds:uri="http://schemas.microsoft.com/office/2006/documentManagement/types"/>
    <ds:schemaRef ds:uri="2ec18346-3981-4e5a-a40a-9722ce5fb91a"/>
    <ds:schemaRef ds:uri="http://schemas.microsoft.com/office/infopath/2007/PartnerControls"/>
    <ds:schemaRef ds:uri="http://schemas.openxmlformats.org/package/2006/metadata/core-properties"/>
    <ds:schemaRef ds:uri="055e08f7-09ea-4ff4-9650-143d09164c5a"/>
    <ds:schemaRef ds:uri="http://purl.org/dc/terms/"/>
    <ds:schemaRef ds:uri="http://purl.org/dc/elements/1.1/"/>
  </ds:schemaRefs>
</ds:datastoreItem>
</file>

<file path=customXml/itemProps4.xml><?xml version="1.0" encoding="utf-8"?>
<ds:datastoreItem xmlns:ds="http://schemas.openxmlformats.org/officeDocument/2006/customXml" ds:itemID="{3B40F921-0421-4125-A358-2F0694BD7F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5e08f7-09ea-4ff4-9650-143d09164c5a"/>
    <ds:schemaRef ds:uri="2ec18346-3981-4e5a-a40a-9722ce5fb9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moderne</Template>
  <TotalTime>0</TotalTime>
  <Pages>22</Pages>
  <Words>3867</Words>
  <Characters>21272</Characters>
  <Application>Microsoft Office Word</Application>
  <DocSecurity>0</DocSecurity>
  <Lines>177</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25089</CharactersWithSpaces>
  <SharedDoc>false</SharedDoc>
  <HLinks>
    <vt:vector size="114" baseType="variant">
      <vt:variant>
        <vt:i4>1835071</vt:i4>
      </vt:variant>
      <vt:variant>
        <vt:i4>110</vt:i4>
      </vt:variant>
      <vt:variant>
        <vt:i4>0</vt:i4>
      </vt:variant>
      <vt:variant>
        <vt:i4>5</vt:i4>
      </vt:variant>
      <vt:variant>
        <vt:lpwstr/>
      </vt:variant>
      <vt:variant>
        <vt:lpwstr>_Toc119078028</vt:lpwstr>
      </vt:variant>
      <vt:variant>
        <vt:i4>1835071</vt:i4>
      </vt:variant>
      <vt:variant>
        <vt:i4>104</vt:i4>
      </vt:variant>
      <vt:variant>
        <vt:i4>0</vt:i4>
      </vt:variant>
      <vt:variant>
        <vt:i4>5</vt:i4>
      </vt:variant>
      <vt:variant>
        <vt:lpwstr/>
      </vt:variant>
      <vt:variant>
        <vt:lpwstr>_Toc119078027</vt:lpwstr>
      </vt:variant>
      <vt:variant>
        <vt:i4>1835071</vt:i4>
      </vt:variant>
      <vt:variant>
        <vt:i4>98</vt:i4>
      </vt:variant>
      <vt:variant>
        <vt:i4>0</vt:i4>
      </vt:variant>
      <vt:variant>
        <vt:i4>5</vt:i4>
      </vt:variant>
      <vt:variant>
        <vt:lpwstr/>
      </vt:variant>
      <vt:variant>
        <vt:lpwstr>_Toc119078026</vt:lpwstr>
      </vt:variant>
      <vt:variant>
        <vt:i4>1835071</vt:i4>
      </vt:variant>
      <vt:variant>
        <vt:i4>92</vt:i4>
      </vt:variant>
      <vt:variant>
        <vt:i4>0</vt:i4>
      </vt:variant>
      <vt:variant>
        <vt:i4>5</vt:i4>
      </vt:variant>
      <vt:variant>
        <vt:lpwstr/>
      </vt:variant>
      <vt:variant>
        <vt:lpwstr>_Toc119078025</vt:lpwstr>
      </vt:variant>
      <vt:variant>
        <vt:i4>1835071</vt:i4>
      </vt:variant>
      <vt:variant>
        <vt:i4>86</vt:i4>
      </vt:variant>
      <vt:variant>
        <vt:i4>0</vt:i4>
      </vt:variant>
      <vt:variant>
        <vt:i4>5</vt:i4>
      </vt:variant>
      <vt:variant>
        <vt:lpwstr/>
      </vt:variant>
      <vt:variant>
        <vt:lpwstr>_Toc119078024</vt:lpwstr>
      </vt:variant>
      <vt:variant>
        <vt:i4>1835071</vt:i4>
      </vt:variant>
      <vt:variant>
        <vt:i4>80</vt:i4>
      </vt:variant>
      <vt:variant>
        <vt:i4>0</vt:i4>
      </vt:variant>
      <vt:variant>
        <vt:i4>5</vt:i4>
      </vt:variant>
      <vt:variant>
        <vt:lpwstr/>
      </vt:variant>
      <vt:variant>
        <vt:lpwstr>_Toc119078023</vt:lpwstr>
      </vt:variant>
      <vt:variant>
        <vt:i4>1835071</vt:i4>
      </vt:variant>
      <vt:variant>
        <vt:i4>74</vt:i4>
      </vt:variant>
      <vt:variant>
        <vt:i4>0</vt:i4>
      </vt:variant>
      <vt:variant>
        <vt:i4>5</vt:i4>
      </vt:variant>
      <vt:variant>
        <vt:lpwstr/>
      </vt:variant>
      <vt:variant>
        <vt:lpwstr>_Toc119078022</vt:lpwstr>
      </vt:variant>
      <vt:variant>
        <vt:i4>1835071</vt:i4>
      </vt:variant>
      <vt:variant>
        <vt:i4>68</vt:i4>
      </vt:variant>
      <vt:variant>
        <vt:i4>0</vt:i4>
      </vt:variant>
      <vt:variant>
        <vt:i4>5</vt:i4>
      </vt:variant>
      <vt:variant>
        <vt:lpwstr/>
      </vt:variant>
      <vt:variant>
        <vt:lpwstr>_Toc119078021</vt:lpwstr>
      </vt:variant>
      <vt:variant>
        <vt:i4>1835071</vt:i4>
      </vt:variant>
      <vt:variant>
        <vt:i4>62</vt:i4>
      </vt:variant>
      <vt:variant>
        <vt:i4>0</vt:i4>
      </vt:variant>
      <vt:variant>
        <vt:i4>5</vt:i4>
      </vt:variant>
      <vt:variant>
        <vt:lpwstr/>
      </vt:variant>
      <vt:variant>
        <vt:lpwstr>_Toc119078020</vt:lpwstr>
      </vt:variant>
      <vt:variant>
        <vt:i4>2031679</vt:i4>
      </vt:variant>
      <vt:variant>
        <vt:i4>56</vt:i4>
      </vt:variant>
      <vt:variant>
        <vt:i4>0</vt:i4>
      </vt:variant>
      <vt:variant>
        <vt:i4>5</vt:i4>
      </vt:variant>
      <vt:variant>
        <vt:lpwstr/>
      </vt:variant>
      <vt:variant>
        <vt:lpwstr>_Toc119078019</vt:lpwstr>
      </vt:variant>
      <vt:variant>
        <vt:i4>2031679</vt:i4>
      </vt:variant>
      <vt:variant>
        <vt:i4>50</vt:i4>
      </vt:variant>
      <vt:variant>
        <vt:i4>0</vt:i4>
      </vt:variant>
      <vt:variant>
        <vt:i4>5</vt:i4>
      </vt:variant>
      <vt:variant>
        <vt:lpwstr/>
      </vt:variant>
      <vt:variant>
        <vt:lpwstr>_Toc119078018</vt:lpwstr>
      </vt:variant>
      <vt:variant>
        <vt:i4>2031679</vt:i4>
      </vt:variant>
      <vt:variant>
        <vt:i4>44</vt:i4>
      </vt:variant>
      <vt:variant>
        <vt:i4>0</vt:i4>
      </vt:variant>
      <vt:variant>
        <vt:i4>5</vt:i4>
      </vt:variant>
      <vt:variant>
        <vt:lpwstr/>
      </vt:variant>
      <vt:variant>
        <vt:lpwstr>_Toc119078017</vt:lpwstr>
      </vt:variant>
      <vt:variant>
        <vt:i4>2031679</vt:i4>
      </vt:variant>
      <vt:variant>
        <vt:i4>38</vt:i4>
      </vt:variant>
      <vt:variant>
        <vt:i4>0</vt:i4>
      </vt:variant>
      <vt:variant>
        <vt:i4>5</vt:i4>
      </vt:variant>
      <vt:variant>
        <vt:lpwstr/>
      </vt:variant>
      <vt:variant>
        <vt:lpwstr>_Toc119078016</vt:lpwstr>
      </vt:variant>
      <vt:variant>
        <vt:i4>2031679</vt:i4>
      </vt:variant>
      <vt:variant>
        <vt:i4>32</vt:i4>
      </vt:variant>
      <vt:variant>
        <vt:i4>0</vt:i4>
      </vt:variant>
      <vt:variant>
        <vt:i4>5</vt:i4>
      </vt:variant>
      <vt:variant>
        <vt:lpwstr/>
      </vt:variant>
      <vt:variant>
        <vt:lpwstr>_Toc119078015</vt:lpwstr>
      </vt:variant>
      <vt:variant>
        <vt:i4>2031679</vt:i4>
      </vt:variant>
      <vt:variant>
        <vt:i4>26</vt:i4>
      </vt:variant>
      <vt:variant>
        <vt:i4>0</vt:i4>
      </vt:variant>
      <vt:variant>
        <vt:i4>5</vt:i4>
      </vt:variant>
      <vt:variant>
        <vt:lpwstr/>
      </vt:variant>
      <vt:variant>
        <vt:lpwstr>_Toc119078014</vt:lpwstr>
      </vt:variant>
      <vt:variant>
        <vt:i4>2031679</vt:i4>
      </vt:variant>
      <vt:variant>
        <vt:i4>20</vt:i4>
      </vt:variant>
      <vt:variant>
        <vt:i4>0</vt:i4>
      </vt:variant>
      <vt:variant>
        <vt:i4>5</vt:i4>
      </vt:variant>
      <vt:variant>
        <vt:lpwstr/>
      </vt:variant>
      <vt:variant>
        <vt:lpwstr>_Toc119078013</vt:lpwstr>
      </vt:variant>
      <vt:variant>
        <vt:i4>2031679</vt:i4>
      </vt:variant>
      <vt:variant>
        <vt:i4>14</vt:i4>
      </vt:variant>
      <vt:variant>
        <vt:i4>0</vt:i4>
      </vt:variant>
      <vt:variant>
        <vt:i4>5</vt:i4>
      </vt:variant>
      <vt:variant>
        <vt:lpwstr/>
      </vt:variant>
      <vt:variant>
        <vt:lpwstr>_Toc119078012</vt:lpwstr>
      </vt:variant>
      <vt:variant>
        <vt:i4>2031679</vt:i4>
      </vt:variant>
      <vt:variant>
        <vt:i4>8</vt:i4>
      </vt:variant>
      <vt:variant>
        <vt:i4>0</vt:i4>
      </vt:variant>
      <vt:variant>
        <vt:i4>5</vt:i4>
      </vt:variant>
      <vt:variant>
        <vt:lpwstr/>
      </vt:variant>
      <vt:variant>
        <vt:lpwstr>_Toc119078011</vt:lpwstr>
      </vt:variant>
      <vt:variant>
        <vt:i4>2031679</vt:i4>
      </vt:variant>
      <vt:variant>
        <vt:i4>2</vt:i4>
      </vt:variant>
      <vt:variant>
        <vt:i4>0</vt:i4>
      </vt:variant>
      <vt:variant>
        <vt:i4>5</vt:i4>
      </vt:variant>
      <vt:variant>
        <vt:lpwstr/>
      </vt:variant>
      <vt:variant>
        <vt:lpwstr>_Toc119078010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2022-11-13T09:12:00Z</dcterms:created>
  <dcterms:modified xsi:type="dcterms:W3CDTF">2022-11-13T09:12:00Z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0x0101004DB71C52E5EF7846A072BD4EEC24A371</vt:lpwstr>
  </property>
</Properties>
</file>